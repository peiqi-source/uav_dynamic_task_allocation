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46F11" w14:textId="77777777" w:rsidR="003E4344" w:rsidRPr="008576CF" w:rsidRDefault="003E4344" w:rsidP="00197C14">
      <w:pPr>
        <w:pStyle w:val="a9"/>
        <w:snapToGrid w:val="0"/>
        <w:spacing w:line="360" w:lineRule="auto"/>
        <w:ind w:leftChars="0" w:left="585" w:hangingChars="225" w:hanging="585"/>
        <w:jc w:val="center"/>
        <w:rPr>
          <w:rFonts w:ascii="Times New Roman" w:hAnsi="Times New Roman"/>
          <w:sz w:val="26"/>
          <w:szCs w:val="26"/>
        </w:rPr>
      </w:pPr>
    </w:p>
    <w:p w14:paraId="5EEA57C5" w14:textId="771573A7" w:rsidR="00C6691A" w:rsidRPr="008576CF" w:rsidRDefault="005B7D16" w:rsidP="00197C14">
      <w:pPr>
        <w:pStyle w:val="a9"/>
        <w:snapToGrid w:val="0"/>
        <w:spacing w:line="360" w:lineRule="auto"/>
        <w:ind w:leftChars="0" w:left="473" w:hangingChars="225" w:hanging="473"/>
        <w:jc w:val="center"/>
        <w:rPr>
          <w:rFonts w:ascii="Times New Roman" w:hAnsi="Times New Roman"/>
          <w:b/>
          <w:sz w:val="26"/>
          <w:szCs w:val="26"/>
        </w:rPr>
      </w:pPr>
      <w:r>
        <w:object w:dxaOrig="5320" w:dyaOrig="3123" w14:anchorId="4EA6FB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6.05pt;height:156.15pt" o:ole="">
            <v:imagedata r:id="rId8" o:title=""/>
          </v:shape>
          <o:OLEObject Type="Embed" ProgID="Visio.Drawing.15" ShapeID="_x0000_i1025" DrawAspect="Content" ObjectID="_1775846652" r:id="rId9"/>
        </w:object>
      </w:r>
    </w:p>
    <w:p w14:paraId="19E5B767" w14:textId="679865E3" w:rsidR="00C6691A" w:rsidRPr="008576CF" w:rsidRDefault="00C6691A" w:rsidP="00197C14">
      <w:pPr>
        <w:pStyle w:val="a9"/>
        <w:snapToGrid w:val="0"/>
        <w:spacing w:line="360" w:lineRule="auto"/>
        <w:ind w:leftChars="0" w:left="0" w:firstLine="0"/>
        <w:jc w:val="center"/>
        <w:rPr>
          <w:rFonts w:ascii="Times New Roman" w:hAnsi="Times New Roman"/>
          <w:color w:val="000000"/>
          <w:sz w:val="26"/>
          <w:szCs w:val="26"/>
        </w:rPr>
      </w:pPr>
      <w:r w:rsidRPr="008576CF">
        <w:rPr>
          <w:rFonts w:ascii="Times New Roman" w:hAnsi="Times New Roman"/>
          <w:color w:val="000000"/>
          <w:sz w:val="26"/>
          <w:szCs w:val="26"/>
        </w:rPr>
        <w:t>图</w:t>
      </w:r>
      <w:r w:rsidRPr="008576CF">
        <w:rPr>
          <w:rFonts w:ascii="Times New Roman" w:hAnsi="Times New Roman"/>
          <w:color w:val="000000"/>
          <w:sz w:val="26"/>
          <w:szCs w:val="26"/>
        </w:rPr>
        <w:t>1</w:t>
      </w:r>
    </w:p>
    <w:p w14:paraId="5C89AC4D" w14:textId="28A3E2F6" w:rsidR="002502A5" w:rsidRPr="008576CF" w:rsidRDefault="002502A5" w:rsidP="00197C14">
      <w:pPr>
        <w:pStyle w:val="a9"/>
        <w:snapToGrid w:val="0"/>
        <w:spacing w:line="360" w:lineRule="auto"/>
        <w:ind w:leftChars="0" w:left="0" w:firstLine="0"/>
        <w:jc w:val="center"/>
        <w:rPr>
          <w:rFonts w:ascii="Times New Roman" w:hAnsi="Times New Roman"/>
          <w:sz w:val="26"/>
          <w:szCs w:val="26"/>
        </w:rPr>
      </w:pPr>
    </w:p>
    <w:p w14:paraId="3246BACE" w14:textId="0B6AE0D7" w:rsidR="002502A5" w:rsidRPr="008576CF" w:rsidRDefault="005B7D16" w:rsidP="00197C14">
      <w:pPr>
        <w:pStyle w:val="a9"/>
        <w:snapToGrid w:val="0"/>
        <w:spacing w:line="360" w:lineRule="auto"/>
        <w:ind w:leftChars="0" w:left="0" w:firstLine="0"/>
        <w:jc w:val="center"/>
        <w:rPr>
          <w:rFonts w:ascii="Times New Roman" w:hAnsi="Times New Roman"/>
          <w:sz w:val="26"/>
          <w:szCs w:val="26"/>
        </w:rPr>
      </w:pPr>
      <w:r>
        <w:object w:dxaOrig="5593" w:dyaOrig="3744" w14:anchorId="04CEC511">
          <v:shape id="_x0000_i1026" type="#_x0000_t75" style="width:279.6pt;height:187pt" o:ole="">
            <v:imagedata r:id="rId10" o:title=""/>
          </v:shape>
          <o:OLEObject Type="Embed" ProgID="Visio.Drawing.15" ShapeID="_x0000_i1026" DrawAspect="Content" ObjectID="_1775846653" r:id="rId11"/>
        </w:object>
      </w:r>
    </w:p>
    <w:p w14:paraId="09762279" w14:textId="5EDF27FD" w:rsidR="003E4344" w:rsidRPr="008576CF" w:rsidRDefault="002502A5" w:rsidP="00000E7F">
      <w:pPr>
        <w:pStyle w:val="a9"/>
        <w:snapToGrid w:val="0"/>
        <w:spacing w:line="360" w:lineRule="auto"/>
        <w:ind w:leftChars="0" w:left="0" w:firstLine="0"/>
        <w:jc w:val="center"/>
        <w:rPr>
          <w:rFonts w:ascii="Times New Roman" w:hAnsi="Times New Roman"/>
          <w:sz w:val="26"/>
          <w:szCs w:val="26"/>
        </w:rPr>
      </w:pPr>
      <w:r w:rsidRPr="008576CF">
        <w:rPr>
          <w:rFonts w:ascii="Times New Roman" w:hAnsi="Times New Roman"/>
          <w:sz w:val="26"/>
          <w:szCs w:val="26"/>
        </w:rPr>
        <w:t>图</w:t>
      </w:r>
      <w:r w:rsidRPr="008576CF">
        <w:rPr>
          <w:rFonts w:ascii="Times New Roman" w:hAnsi="Times New Roman"/>
          <w:sz w:val="26"/>
          <w:szCs w:val="26"/>
        </w:rPr>
        <w:t>2</w:t>
      </w:r>
    </w:p>
    <w:p w14:paraId="0DB5C9C9" w14:textId="3FCCD4EE" w:rsidR="005B7D16" w:rsidRDefault="005B7D16" w:rsidP="00000E7F">
      <w:pPr>
        <w:pStyle w:val="a9"/>
        <w:snapToGrid w:val="0"/>
        <w:spacing w:line="360" w:lineRule="auto"/>
        <w:ind w:leftChars="0" w:left="0" w:firstLine="0"/>
        <w:jc w:val="center"/>
        <w:rPr>
          <w:rFonts w:ascii="Times New Roman" w:hAnsi="Times New Roman"/>
          <w:sz w:val="26"/>
          <w:szCs w:val="26"/>
        </w:rPr>
      </w:pPr>
      <w:r>
        <w:rPr>
          <w:rFonts w:hint="eastAsia"/>
          <w:noProof/>
        </w:rPr>
        <w:drawing>
          <wp:inline distT="0" distB="0" distL="0" distR="0" wp14:anchorId="08C7BD61" wp14:editId="71B8ED6E">
            <wp:extent cx="3801745" cy="2847975"/>
            <wp:effectExtent l="0" t="0" r="0" b="9525"/>
            <wp:docPr id="427814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14442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4894" cy="28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8B00" w14:textId="3425CDA4" w:rsidR="005B7D16" w:rsidRDefault="005B7D16" w:rsidP="00000E7F">
      <w:pPr>
        <w:pStyle w:val="a9"/>
        <w:snapToGrid w:val="0"/>
        <w:spacing w:line="360" w:lineRule="auto"/>
        <w:ind w:leftChars="0" w:left="0" w:firstLine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hint="eastAsia"/>
          <w:sz w:val="26"/>
          <w:szCs w:val="26"/>
        </w:rPr>
        <w:t>图</w:t>
      </w:r>
      <w:r>
        <w:rPr>
          <w:rFonts w:ascii="Times New Roman" w:hAnsi="Times New Roman"/>
          <w:sz w:val="26"/>
          <w:szCs w:val="26"/>
        </w:rPr>
        <w:t>3</w:t>
      </w:r>
    </w:p>
    <w:p w14:paraId="2C096E32" w14:textId="77777777" w:rsidR="005B7D16" w:rsidRDefault="005B7D16" w:rsidP="00000E7F">
      <w:pPr>
        <w:pStyle w:val="a9"/>
        <w:snapToGrid w:val="0"/>
        <w:spacing w:line="360" w:lineRule="auto"/>
        <w:ind w:leftChars="0" w:left="0" w:firstLine="0"/>
        <w:jc w:val="center"/>
      </w:pPr>
      <w:bookmarkStart w:id="0" w:name="_GoBack"/>
      <w:bookmarkEnd w:id="0"/>
    </w:p>
    <w:p w14:paraId="50CAEDC5" w14:textId="2D6E4FF3" w:rsidR="005B7D16" w:rsidRDefault="006E37A1" w:rsidP="00000E7F">
      <w:pPr>
        <w:pStyle w:val="a9"/>
        <w:snapToGrid w:val="0"/>
        <w:spacing w:line="360" w:lineRule="auto"/>
        <w:ind w:leftChars="0" w:left="0" w:firstLine="0"/>
        <w:jc w:val="center"/>
      </w:pPr>
      <w:r>
        <w:rPr>
          <w:noProof/>
        </w:rPr>
        <w:drawing>
          <wp:inline distT="0" distB="0" distL="0" distR="0" wp14:anchorId="7BFDF850" wp14:editId="5C4B13B3">
            <wp:extent cx="4102924" cy="409228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8477" cy="409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2C5E" w14:textId="5C3FB0C5" w:rsidR="005B7D16" w:rsidRPr="008576CF" w:rsidRDefault="005B7D16" w:rsidP="00000E7F">
      <w:pPr>
        <w:pStyle w:val="a9"/>
        <w:snapToGrid w:val="0"/>
        <w:spacing w:line="360" w:lineRule="auto"/>
        <w:ind w:leftChars="0" w:left="0" w:firstLine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hint="eastAsia"/>
          <w:sz w:val="26"/>
          <w:szCs w:val="26"/>
        </w:rPr>
        <w:t>图</w:t>
      </w:r>
      <w:r>
        <w:rPr>
          <w:rFonts w:ascii="Times New Roman" w:hAnsi="Times New Roman" w:hint="eastAsia"/>
          <w:sz w:val="26"/>
          <w:szCs w:val="26"/>
        </w:rPr>
        <w:t>4</w:t>
      </w:r>
    </w:p>
    <w:sectPr w:rsidR="005B7D16" w:rsidRPr="008576CF">
      <w:headerReference w:type="default" r:id="rId14"/>
      <w:footerReference w:type="even" r:id="rId15"/>
      <w:footerReference w:type="default" r:id="rId16"/>
      <w:pgSz w:w="11906" w:h="16838" w:code="9"/>
      <w:pgMar w:top="1418" w:right="851" w:bottom="851" w:left="1418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4B1144" w14:textId="77777777" w:rsidR="00344BDA" w:rsidRDefault="00344BDA">
      <w:r>
        <w:separator/>
      </w:r>
    </w:p>
  </w:endnote>
  <w:endnote w:type="continuationSeparator" w:id="0">
    <w:p w14:paraId="645D64FD" w14:textId="77777777" w:rsidR="00344BDA" w:rsidRDefault="00344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9EF79" w14:textId="77777777" w:rsidR="00DF6705" w:rsidRDefault="00DF6705" w:rsidP="00DF6705">
    <w:pPr>
      <w:pStyle w:val="a4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D14E413" w14:textId="77777777" w:rsidR="00DF6705" w:rsidRDefault="00DF6705">
    <w:pPr>
      <w:pStyle w:val="a4"/>
    </w:pPr>
  </w:p>
  <w:p w14:paraId="2B0FE91D" w14:textId="77777777" w:rsidR="00D931A1" w:rsidRDefault="00D931A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8FFFE" w14:textId="77777777" w:rsidR="00DF6705" w:rsidRDefault="00DF6705" w:rsidP="00DF6705">
    <w:pPr>
      <w:pStyle w:val="a4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F877B3">
      <w:rPr>
        <w:rStyle w:val="aa"/>
        <w:noProof/>
      </w:rPr>
      <w:t>1</w:t>
    </w:r>
    <w:r>
      <w:rPr>
        <w:rStyle w:val="aa"/>
      </w:rPr>
      <w:fldChar w:fldCharType="end"/>
    </w:r>
  </w:p>
  <w:p w14:paraId="13F19F2C" w14:textId="77777777" w:rsidR="00B15409" w:rsidRDefault="00B15409" w:rsidP="00B15409">
    <w:pPr>
      <w:pStyle w:val="a4"/>
      <w:spacing w:line="200" w:lineRule="exact"/>
      <w:rPr>
        <w:rFonts w:ascii="黑体" w:eastAsia="黑体"/>
      </w:rPr>
    </w:pPr>
    <w:r>
      <w:rPr>
        <w:rFonts w:ascii="黑体" w:eastAsia="黑体"/>
      </w:rPr>
      <w:t>10</w:t>
    </w:r>
    <w:r>
      <w:rPr>
        <w:rFonts w:ascii="黑体" w:eastAsia="黑体" w:hint="eastAsia"/>
      </w:rPr>
      <w:t>0</w:t>
    </w:r>
    <w:r>
      <w:rPr>
        <w:rFonts w:ascii="黑体" w:eastAsia="黑体"/>
      </w:rPr>
      <w:t>00</w:t>
    </w:r>
    <w:r>
      <w:rPr>
        <w:rFonts w:ascii="黑体" w:eastAsia="黑体" w:hint="eastAsia"/>
      </w:rPr>
      <w:t xml:space="preserve">3        </w:t>
    </w:r>
  </w:p>
  <w:p w14:paraId="3774240A" w14:textId="77777777" w:rsidR="00B15409" w:rsidRDefault="00D411EB" w:rsidP="00B15409">
    <w:pPr>
      <w:pStyle w:val="a4"/>
      <w:spacing w:line="200" w:lineRule="exact"/>
      <w:jc w:val="both"/>
      <w:rPr>
        <w:rFonts w:ascii="黑体" w:eastAsia="黑体"/>
      </w:rPr>
    </w:pPr>
    <w:r>
      <w:rPr>
        <w:rFonts w:ascii="黑体" w:eastAsia="黑体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7DACE74" wp14:editId="502F284F">
              <wp:simplePos x="0" y="0"/>
              <wp:positionH relativeFrom="column">
                <wp:posOffset>1905</wp:posOffset>
              </wp:positionH>
              <wp:positionV relativeFrom="paragraph">
                <wp:posOffset>-156845</wp:posOffset>
              </wp:positionV>
              <wp:extent cx="6120130" cy="0"/>
              <wp:effectExtent l="0" t="0" r="0" b="0"/>
              <wp:wrapNone/>
              <wp:docPr id="3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71A101" id="Line 1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-12.35pt" to="482.05pt,-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" o:allowincell="f" strokeweight="1pt"/>
          </w:pict>
        </mc:Fallback>
      </mc:AlternateContent>
    </w:r>
    <w:smartTag w:uri="Tencent" w:element="RTX">
      <w:r w:rsidR="00B15409">
        <w:rPr>
          <w:rFonts w:ascii="黑体" w:eastAsia="黑体" w:hint="eastAsia"/>
        </w:rPr>
        <w:t>2010</w:t>
      </w:r>
    </w:smartTag>
    <w:r w:rsidR="00B15409">
      <w:rPr>
        <w:rFonts w:ascii="黑体" w:eastAsia="黑体" w:hint="eastAsia"/>
      </w:rPr>
      <w:t>.2</w:t>
    </w:r>
  </w:p>
  <w:p w14:paraId="7D97714A" w14:textId="77777777" w:rsidR="00B15409" w:rsidRDefault="00B15409">
    <w:pPr>
      <w:pStyle w:val="a4"/>
    </w:pPr>
  </w:p>
  <w:p w14:paraId="1BFCC4FF" w14:textId="77777777" w:rsidR="00D931A1" w:rsidRDefault="00D931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5953A" w14:textId="77777777" w:rsidR="00344BDA" w:rsidRDefault="00344BDA">
      <w:r>
        <w:separator/>
      </w:r>
    </w:p>
  </w:footnote>
  <w:footnote w:type="continuationSeparator" w:id="0">
    <w:p w14:paraId="56C758EB" w14:textId="77777777" w:rsidR="00344BDA" w:rsidRDefault="00344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B2126" w14:textId="77777777" w:rsidR="00B15409" w:rsidRDefault="00D411EB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noProof/>
        <w:spacing w:val="90"/>
        <w:sz w:val="28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69AC12D" wp14:editId="19F1AF32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A2BF7A" id="Line 9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oOEQIAACkEAAAOAAAAZHJzL2Uyb0RvYy54bWysU8GO2jAQvVfqP1i+QxI2ZS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" o:allowincell="f" strokeweight="1pt"/>
          </w:pict>
        </mc:Fallback>
      </mc:AlternateContent>
    </w:r>
    <w:r w:rsidR="00B15409">
      <w:rPr>
        <w:rFonts w:eastAsia="黑体" w:hint="eastAsia"/>
        <w:spacing w:val="90"/>
        <w:sz w:val="28"/>
      </w:rPr>
      <w:t>说明书附图</w:t>
    </w:r>
  </w:p>
  <w:p w14:paraId="75C048B6" w14:textId="77777777" w:rsidR="00D931A1" w:rsidRDefault="00D931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D25EF"/>
    <w:multiLevelType w:val="multilevel"/>
    <w:tmpl w:val="0CAA52D2"/>
    <w:lvl w:ilvl="0">
      <w:start w:val="1"/>
      <w:numFmt w:val="decimal"/>
      <w:lvlRestart w:val="0"/>
      <w:pStyle w:val="a"/>
      <w:suff w:val="space"/>
      <w:lvlText w:val="图%1"/>
      <w:lvlJc w:val="center"/>
      <w:pPr>
        <w:ind w:left="964" w:hanging="397"/>
      </w:pPr>
      <w:rPr>
        <w:rFonts w:ascii="宋体" w:eastAsia="宋体" w:hAnsi="宋体" w:hint="eastAsia"/>
        <w:b w:val="0"/>
        <w:i w:val="0"/>
        <w:sz w:val="28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03A6138F"/>
    <w:multiLevelType w:val="hybridMultilevel"/>
    <w:tmpl w:val="EC32EBEC"/>
    <w:lvl w:ilvl="0" w:tplc="58B46262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EB7CFF"/>
    <w:multiLevelType w:val="hybridMultilevel"/>
    <w:tmpl w:val="E29061A4"/>
    <w:lvl w:ilvl="0" w:tplc="8CF4E6C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734BF4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6000BE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D3E654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92E2844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3656CC2C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DE23C5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A34555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5786332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38754B"/>
    <w:multiLevelType w:val="hybridMultilevel"/>
    <w:tmpl w:val="1ABA9D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51394F"/>
    <w:multiLevelType w:val="hybridMultilevel"/>
    <w:tmpl w:val="20524384"/>
    <w:lvl w:ilvl="0" w:tplc="7C0EB700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003105"/>
    <w:multiLevelType w:val="hybridMultilevel"/>
    <w:tmpl w:val="010432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136176"/>
    <w:multiLevelType w:val="hybridMultilevel"/>
    <w:tmpl w:val="9410C5D4"/>
    <w:lvl w:ilvl="0" w:tplc="8DDEF0C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08E4B3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FBED49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D93C61C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7C8131E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BBD6717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AA88D5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D19AB56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B5DC67F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70D5EC3"/>
    <w:multiLevelType w:val="hybridMultilevel"/>
    <w:tmpl w:val="77BC0432"/>
    <w:lvl w:ilvl="0" w:tplc="CB843E1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D821275"/>
    <w:multiLevelType w:val="hybridMultilevel"/>
    <w:tmpl w:val="20B64B40"/>
    <w:lvl w:ilvl="0" w:tplc="FCB6582C">
      <w:start w:val="1"/>
      <w:numFmt w:val="lowerLetter"/>
      <w:lvlText w:val="(%1)"/>
      <w:lvlJc w:val="left"/>
      <w:pPr>
        <w:ind w:left="2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10" w:hanging="420"/>
      </w:pPr>
    </w:lvl>
    <w:lvl w:ilvl="2" w:tplc="0409001B" w:tentative="1">
      <w:start w:val="1"/>
      <w:numFmt w:val="lowerRoman"/>
      <w:lvlText w:val="%3."/>
      <w:lvlJc w:val="right"/>
      <w:pPr>
        <w:ind w:left="3730" w:hanging="420"/>
      </w:pPr>
    </w:lvl>
    <w:lvl w:ilvl="3" w:tplc="0409000F" w:tentative="1">
      <w:start w:val="1"/>
      <w:numFmt w:val="decimal"/>
      <w:lvlText w:val="%4."/>
      <w:lvlJc w:val="left"/>
      <w:pPr>
        <w:ind w:left="4150" w:hanging="420"/>
      </w:pPr>
    </w:lvl>
    <w:lvl w:ilvl="4" w:tplc="04090019" w:tentative="1">
      <w:start w:val="1"/>
      <w:numFmt w:val="lowerLetter"/>
      <w:lvlText w:val="%5)"/>
      <w:lvlJc w:val="left"/>
      <w:pPr>
        <w:ind w:left="4570" w:hanging="420"/>
      </w:pPr>
    </w:lvl>
    <w:lvl w:ilvl="5" w:tplc="0409001B" w:tentative="1">
      <w:start w:val="1"/>
      <w:numFmt w:val="lowerRoman"/>
      <w:lvlText w:val="%6."/>
      <w:lvlJc w:val="right"/>
      <w:pPr>
        <w:ind w:left="4990" w:hanging="420"/>
      </w:pPr>
    </w:lvl>
    <w:lvl w:ilvl="6" w:tplc="0409000F" w:tentative="1">
      <w:start w:val="1"/>
      <w:numFmt w:val="decimal"/>
      <w:lvlText w:val="%7."/>
      <w:lvlJc w:val="left"/>
      <w:pPr>
        <w:ind w:left="5410" w:hanging="420"/>
      </w:pPr>
    </w:lvl>
    <w:lvl w:ilvl="7" w:tplc="04090019" w:tentative="1">
      <w:start w:val="1"/>
      <w:numFmt w:val="lowerLetter"/>
      <w:lvlText w:val="%8)"/>
      <w:lvlJc w:val="left"/>
      <w:pPr>
        <w:ind w:left="5830" w:hanging="420"/>
      </w:pPr>
    </w:lvl>
    <w:lvl w:ilvl="8" w:tplc="0409001B" w:tentative="1">
      <w:start w:val="1"/>
      <w:numFmt w:val="lowerRoman"/>
      <w:lvlText w:val="%9."/>
      <w:lvlJc w:val="right"/>
      <w:pPr>
        <w:ind w:left="6250" w:hanging="420"/>
      </w:pPr>
    </w:lvl>
  </w:abstractNum>
  <w:abstractNum w:abstractNumId="9" w15:restartNumberingAfterBreak="0">
    <w:nsid w:val="2DF4255E"/>
    <w:multiLevelType w:val="hybridMultilevel"/>
    <w:tmpl w:val="20B64B40"/>
    <w:lvl w:ilvl="0" w:tplc="FCB6582C">
      <w:start w:val="1"/>
      <w:numFmt w:val="lowerLetter"/>
      <w:lvlText w:val="(%1)"/>
      <w:lvlJc w:val="left"/>
      <w:pPr>
        <w:ind w:left="2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10" w:hanging="420"/>
      </w:pPr>
    </w:lvl>
    <w:lvl w:ilvl="2" w:tplc="0409001B" w:tentative="1">
      <w:start w:val="1"/>
      <w:numFmt w:val="lowerRoman"/>
      <w:lvlText w:val="%3."/>
      <w:lvlJc w:val="right"/>
      <w:pPr>
        <w:ind w:left="3730" w:hanging="420"/>
      </w:pPr>
    </w:lvl>
    <w:lvl w:ilvl="3" w:tplc="0409000F" w:tentative="1">
      <w:start w:val="1"/>
      <w:numFmt w:val="decimal"/>
      <w:lvlText w:val="%4."/>
      <w:lvlJc w:val="left"/>
      <w:pPr>
        <w:ind w:left="4150" w:hanging="420"/>
      </w:pPr>
    </w:lvl>
    <w:lvl w:ilvl="4" w:tplc="04090019" w:tentative="1">
      <w:start w:val="1"/>
      <w:numFmt w:val="lowerLetter"/>
      <w:lvlText w:val="%5)"/>
      <w:lvlJc w:val="left"/>
      <w:pPr>
        <w:ind w:left="4570" w:hanging="420"/>
      </w:pPr>
    </w:lvl>
    <w:lvl w:ilvl="5" w:tplc="0409001B" w:tentative="1">
      <w:start w:val="1"/>
      <w:numFmt w:val="lowerRoman"/>
      <w:lvlText w:val="%6."/>
      <w:lvlJc w:val="right"/>
      <w:pPr>
        <w:ind w:left="4990" w:hanging="420"/>
      </w:pPr>
    </w:lvl>
    <w:lvl w:ilvl="6" w:tplc="0409000F" w:tentative="1">
      <w:start w:val="1"/>
      <w:numFmt w:val="decimal"/>
      <w:lvlText w:val="%7."/>
      <w:lvlJc w:val="left"/>
      <w:pPr>
        <w:ind w:left="5410" w:hanging="420"/>
      </w:pPr>
    </w:lvl>
    <w:lvl w:ilvl="7" w:tplc="04090019" w:tentative="1">
      <w:start w:val="1"/>
      <w:numFmt w:val="lowerLetter"/>
      <w:lvlText w:val="%8)"/>
      <w:lvlJc w:val="left"/>
      <w:pPr>
        <w:ind w:left="5830" w:hanging="420"/>
      </w:pPr>
    </w:lvl>
    <w:lvl w:ilvl="8" w:tplc="0409001B" w:tentative="1">
      <w:start w:val="1"/>
      <w:numFmt w:val="lowerRoman"/>
      <w:lvlText w:val="%9."/>
      <w:lvlJc w:val="right"/>
      <w:pPr>
        <w:ind w:left="6250" w:hanging="420"/>
      </w:pPr>
    </w:lvl>
  </w:abstractNum>
  <w:abstractNum w:abstractNumId="10" w15:restartNumberingAfterBreak="0">
    <w:nsid w:val="32DA0767"/>
    <w:multiLevelType w:val="hybridMultilevel"/>
    <w:tmpl w:val="FAE249F6"/>
    <w:lvl w:ilvl="0" w:tplc="B72ED434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9663C4"/>
    <w:multiLevelType w:val="hybridMultilevel"/>
    <w:tmpl w:val="74903124"/>
    <w:lvl w:ilvl="0" w:tplc="9652655E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A77611"/>
    <w:multiLevelType w:val="multilevel"/>
    <w:tmpl w:val="CAF6D6B6"/>
    <w:lvl w:ilvl="0">
      <w:start w:val="1"/>
      <w:numFmt w:val="decimal"/>
      <w:suff w:val="space"/>
      <w:lvlText w:val="图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3" w15:restartNumberingAfterBreak="0">
    <w:nsid w:val="62774B41"/>
    <w:multiLevelType w:val="hybridMultilevel"/>
    <w:tmpl w:val="8DE882CC"/>
    <w:lvl w:ilvl="0" w:tplc="4CFE03FE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AE1124"/>
    <w:multiLevelType w:val="hybridMultilevel"/>
    <w:tmpl w:val="F05CBCC6"/>
    <w:lvl w:ilvl="0" w:tplc="AF561C46">
      <w:start w:val="1"/>
      <w:numFmt w:val="decimal"/>
      <w:lvlText w:val="%1."/>
      <w:lvlJc w:val="left"/>
      <w:pPr>
        <w:ind w:left="420" w:hanging="42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14"/>
  </w:num>
  <w:num w:numId="7">
    <w:abstractNumId w:val="13"/>
  </w:num>
  <w:num w:numId="8">
    <w:abstractNumId w:val="10"/>
  </w:num>
  <w:num w:numId="9">
    <w:abstractNumId w:val="4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09"/>
    <w:rsid w:val="00000E7F"/>
    <w:rsid w:val="000016D1"/>
    <w:rsid w:val="00001B17"/>
    <w:rsid w:val="00015C40"/>
    <w:rsid w:val="000244D7"/>
    <w:rsid w:val="00024BEF"/>
    <w:rsid w:val="00042346"/>
    <w:rsid w:val="00057869"/>
    <w:rsid w:val="0005799E"/>
    <w:rsid w:val="00065A8B"/>
    <w:rsid w:val="00070D8E"/>
    <w:rsid w:val="00072577"/>
    <w:rsid w:val="000D2FC6"/>
    <w:rsid w:val="001049AD"/>
    <w:rsid w:val="00123A37"/>
    <w:rsid w:val="00170269"/>
    <w:rsid w:val="00172506"/>
    <w:rsid w:val="00173EAE"/>
    <w:rsid w:val="00193B77"/>
    <w:rsid w:val="0019585C"/>
    <w:rsid w:val="00196BE7"/>
    <w:rsid w:val="00196FE0"/>
    <w:rsid w:val="00197C14"/>
    <w:rsid w:val="00197F66"/>
    <w:rsid w:val="001C5397"/>
    <w:rsid w:val="001E2B9C"/>
    <w:rsid w:val="001F1026"/>
    <w:rsid w:val="001F182C"/>
    <w:rsid w:val="001F3A46"/>
    <w:rsid w:val="002242CD"/>
    <w:rsid w:val="002262D3"/>
    <w:rsid w:val="002414FA"/>
    <w:rsid w:val="002440E1"/>
    <w:rsid w:val="002502A5"/>
    <w:rsid w:val="00260AF0"/>
    <w:rsid w:val="002A0C65"/>
    <w:rsid w:val="002E4C2E"/>
    <w:rsid w:val="00344BDA"/>
    <w:rsid w:val="00344CEE"/>
    <w:rsid w:val="00352D79"/>
    <w:rsid w:val="0035750D"/>
    <w:rsid w:val="00372D97"/>
    <w:rsid w:val="00373F31"/>
    <w:rsid w:val="00383EE2"/>
    <w:rsid w:val="003C3CD6"/>
    <w:rsid w:val="003C49CB"/>
    <w:rsid w:val="003C629B"/>
    <w:rsid w:val="003E4344"/>
    <w:rsid w:val="003F31B4"/>
    <w:rsid w:val="0040662B"/>
    <w:rsid w:val="00427741"/>
    <w:rsid w:val="00431612"/>
    <w:rsid w:val="0043699B"/>
    <w:rsid w:val="00452372"/>
    <w:rsid w:val="00492AE1"/>
    <w:rsid w:val="004A7E8E"/>
    <w:rsid w:val="004B0B9C"/>
    <w:rsid w:val="004D1033"/>
    <w:rsid w:val="004D7C13"/>
    <w:rsid w:val="004F1F73"/>
    <w:rsid w:val="005164ED"/>
    <w:rsid w:val="0055320D"/>
    <w:rsid w:val="00553810"/>
    <w:rsid w:val="005551A2"/>
    <w:rsid w:val="00576FFE"/>
    <w:rsid w:val="005835B4"/>
    <w:rsid w:val="005B7D16"/>
    <w:rsid w:val="005D0BC9"/>
    <w:rsid w:val="005D2068"/>
    <w:rsid w:val="005E531F"/>
    <w:rsid w:val="006431A9"/>
    <w:rsid w:val="006471F4"/>
    <w:rsid w:val="00694DAB"/>
    <w:rsid w:val="006A259A"/>
    <w:rsid w:val="006A61F1"/>
    <w:rsid w:val="006B65D7"/>
    <w:rsid w:val="006E37A1"/>
    <w:rsid w:val="00720E56"/>
    <w:rsid w:val="0073733F"/>
    <w:rsid w:val="00742F78"/>
    <w:rsid w:val="00751A5C"/>
    <w:rsid w:val="007A3346"/>
    <w:rsid w:val="007A7F7C"/>
    <w:rsid w:val="007B0623"/>
    <w:rsid w:val="007B7CDC"/>
    <w:rsid w:val="007C2D3E"/>
    <w:rsid w:val="007D7D4D"/>
    <w:rsid w:val="00833909"/>
    <w:rsid w:val="0083554F"/>
    <w:rsid w:val="00840019"/>
    <w:rsid w:val="00844BBE"/>
    <w:rsid w:val="008576CF"/>
    <w:rsid w:val="008620A4"/>
    <w:rsid w:val="00872BBE"/>
    <w:rsid w:val="008758EA"/>
    <w:rsid w:val="0089221C"/>
    <w:rsid w:val="00895C8E"/>
    <w:rsid w:val="008B7E5F"/>
    <w:rsid w:val="00911C01"/>
    <w:rsid w:val="00916185"/>
    <w:rsid w:val="00926F90"/>
    <w:rsid w:val="0093494D"/>
    <w:rsid w:val="00964A1E"/>
    <w:rsid w:val="00971B6F"/>
    <w:rsid w:val="009B6EB4"/>
    <w:rsid w:val="009C6BAA"/>
    <w:rsid w:val="009D4E33"/>
    <w:rsid w:val="009E61B3"/>
    <w:rsid w:val="009E72D3"/>
    <w:rsid w:val="00A00A70"/>
    <w:rsid w:val="00A0610B"/>
    <w:rsid w:val="00A064C1"/>
    <w:rsid w:val="00A41490"/>
    <w:rsid w:val="00A97E31"/>
    <w:rsid w:val="00AB487D"/>
    <w:rsid w:val="00AC0695"/>
    <w:rsid w:val="00AC58CC"/>
    <w:rsid w:val="00B15409"/>
    <w:rsid w:val="00B33FDC"/>
    <w:rsid w:val="00B41F8F"/>
    <w:rsid w:val="00B6635C"/>
    <w:rsid w:val="00BB767A"/>
    <w:rsid w:val="00BD1883"/>
    <w:rsid w:val="00BE36FA"/>
    <w:rsid w:val="00BF6EB6"/>
    <w:rsid w:val="00C30EFB"/>
    <w:rsid w:val="00C33C5B"/>
    <w:rsid w:val="00C6691A"/>
    <w:rsid w:val="00C678CD"/>
    <w:rsid w:val="00C71B7F"/>
    <w:rsid w:val="00C77F1A"/>
    <w:rsid w:val="00C94C5B"/>
    <w:rsid w:val="00CA02D8"/>
    <w:rsid w:val="00CA7FB6"/>
    <w:rsid w:val="00CC1543"/>
    <w:rsid w:val="00CD1E14"/>
    <w:rsid w:val="00D411EB"/>
    <w:rsid w:val="00D536EF"/>
    <w:rsid w:val="00D656C9"/>
    <w:rsid w:val="00D77170"/>
    <w:rsid w:val="00D931A1"/>
    <w:rsid w:val="00DB11D0"/>
    <w:rsid w:val="00DB26DC"/>
    <w:rsid w:val="00DE57B2"/>
    <w:rsid w:val="00DF6705"/>
    <w:rsid w:val="00DF7480"/>
    <w:rsid w:val="00E10BBE"/>
    <w:rsid w:val="00E10F83"/>
    <w:rsid w:val="00E25D32"/>
    <w:rsid w:val="00E33A84"/>
    <w:rsid w:val="00E76049"/>
    <w:rsid w:val="00E81583"/>
    <w:rsid w:val="00E81F82"/>
    <w:rsid w:val="00E8358E"/>
    <w:rsid w:val="00E924CD"/>
    <w:rsid w:val="00EC7DD7"/>
    <w:rsid w:val="00ED1668"/>
    <w:rsid w:val="00ED67B4"/>
    <w:rsid w:val="00ED716D"/>
    <w:rsid w:val="00EE272E"/>
    <w:rsid w:val="00EE46DD"/>
    <w:rsid w:val="00F3345B"/>
    <w:rsid w:val="00F373AF"/>
    <w:rsid w:val="00F6456D"/>
    <w:rsid w:val="00F84005"/>
    <w:rsid w:val="00F848A7"/>
    <w:rsid w:val="00F877B3"/>
    <w:rsid w:val="00F904F0"/>
    <w:rsid w:val="00FA0085"/>
    <w:rsid w:val="00FB6910"/>
    <w:rsid w:val="00FE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Tencent" w:url="http://rtx.tencent.com" w:name="RTX"/>
  <w:shapeDefaults>
    <o:shapedefaults v:ext="edit" spidmax="215041"/>
    <o:shapelayout v:ext="edit">
      <o:idmap v:ext="edit" data="1"/>
    </o:shapelayout>
  </w:shapeDefaults>
  <w:decimalSymbol w:val="."/>
  <w:listSeparator w:val=","/>
  <w14:docId w14:val="3A4C3D5E"/>
  <w15:docId w15:val="{E9453F99-2C52-4E1F-A913-15D713DF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alloon Text"/>
    <w:basedOn w:val="a0"/>
    <w:semiHidden/>
    <w:rPr>
      <w:sz w:val="18"/>
      <w:szCs w:val="18"/>
    </w:rPr>
  </w:style>
  <w:style w:type="paragraph" w:styleId="a6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ody Text"/>
    <w:basedOn w:val="a0"/>
    <w:rPr>
      <w:sz w:val="28"/>
    </w:rPr>
  </w:style>
  <w:style w:type="paragraph" w:styleId="a8">
    <w:name w:val="Document Map"/>
    <w:basedOn w:val="a0"/>
    <w:semiHidden/>
    <w:pPr>
      <w:shd w:val="clear" w:color="auto" w:fill="000080"/>
    </w:pPr>
  </w:style>
  <w:style w:type="paragraph" w:styleId="a9">
    <w:name w:val="Body Text Indent"/>
    <w:basedOn w:val="a0"/>
    <w:pPr>
      <w:spacing w:line="400" w:lineRule="exact"/>
      <w:ind w:leftChars="257" w:left="540" w:firstLine="1"/>
    </w:pPr>
    <w:rPr>
      <w:rFonts w:ascii="宋体" w:hAnsi="宋体"/>
    </w:rPr>
  </w:style>
  <w:style w:type="character" w:styleId="aa">
    <w:name w:val="page number"/>
    <w:basedOn w:val="a1"/>
    <w:rsid w:val="00DF6705"/>
  </w:style>
  <w:style w:type="table" w:styleId="ab">
    <w:name w:val="Table Grid"/>
    <w:basedOn w:val="a2"/>
    <w:uiPriority w:val="39"/>
    <w:rsid w:val="00FB69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0"/>
    <w:uiPriority w:val="34"/>
    <w:qFormat/>
    <w:rsid w:val="00FB6910"/>
    <w:pPr>
      <w:ind w:firstLineChars="200" w:firstLine="420"/>
    </w:pPr>
    <w:rPr>
      <w:rFonts w:cstheme="minorBidi"/>
      <w:szCs w:val="22"/>
    </w:rPr>
  </w:style>
  <w:style w:type="paragraph" w:customStyle="1" w:styleId="CharCharCharCharCharCharCharCharCharChar">
    <w:name w:val="Char Char Char Char Char Char Char Char Char Char"/>
    <w:basedOn w:val="a0"/>
    <w:autoRedefine/>
    <w:rsid w:val="00CA02D8"/>
    <w:pPr>
      <w:tabs>
        <w:tab w:val="num" w:pos="360"/>
      </w:tabs>
      <w:ind w:firstLineChars="200" w:firstLine="560"/>
    </w:pPr>
    <w:rPr>
      <w:rFonts w:ascii="仿宋_GB2312" w:eastAsia="仿宋_GB2312" w:hAnsi="华文仿宋"/>
      <w:sz w:val="28"/>
      <w:szCs w:val="28"/>
    </w:rPr>
  </w:style>
  <w:style w:type="character" w:customStyle="1" w:styleId="1Char">
    <w:name w:val="样式1 Char"/>
    <w:link w:val="1"/>
    <w:rsid w:val="00DE57B2"/>
    <w:rPr>
      <w:rFonts w:ascii="Calibri" w:eastAsia="黑体" w:hAnsi="Calibri"/>
      <w:spacing w:val="130"/>
      <w:kern w:val="2"/>
      <w:sz w:val="28"/>
      <w:szCs w:val="22"/>
    </w:rPr>
  </w:style>
  <w:style w:type="paragraph" w:customStyle="1" w:styleId="1">
    <w:name w:val="样式1"/>
    <w:basedOn w:val="a0"/>
    <w:link w:val="1Char"/>
    <w:qFormat/>
    <w:rsid w:val="00DE57B2"/>
    <w:pPr>
      <w:jc w:val="center"/>
      <w:outlineLvl w:val="0"/>
    </w:pPr>
    <w:rPr>
      <w:rFonts w:ascii="Calibri" w:eastAsia="黑体" w:hAnsi="Calibri"/>
      <w:spacing w:val="130"/>
      <w:sz w:val="28"/>
      <w:szCs w:val="22"/>
    </w:rPr>
  </w:style>
  <w:style w:type="character" w:customStyle="1" w:styleId="Char">
    <w:name w:val="段 Char"/>
    <w:aliases w:val="首行缩进:  2 字符 Char Char,首行缩进:  2 字符 Char,正文 + 四号 Char,行距: 1.5 倍行距 Char,.段 Char,+ (西文) Arial Char,(中文) 黑体 Char,(中文) 黑体 Char Char"/>
    <w:basedOn w:val="a1"/>
    <w:link w:val="ad"/>
    <w:locked/>
    <w:rsid w:val="00065A8B"/>
    <w:rPr>
      <w:rFonts w:ascii="宋体" w:hAnsi="宋体"/>
      <w:noProof/>
      <w:sz w:val="28"/>
    </w:rPr>
  </w:style>
  <w:style w:type="paragraph" w:customStyle="1" w:styleId="ad">
    <w:name w:val="段"/>
    <w:aliases w:val="首行缩进:  2 字符,正文 + 四号,行距: 1.5 倍行距,+ (西文) Arial,(中文) 黑体,.段,正文 + 小四,正文首行缩进 2 + Arial,(符号) 宋体,左,段后: 0 磅,正文文本 + 宋体,小四,标题 3 + 仿宋_GB2312,行距: 单倍行距"/>
    <w:link w:val="Char"/>
    <w:qFormat/>
    <w:rsid w:val="00065A8B"/>
    <w:pPr>
      <w:tabs>
        <w:tab w:val="center" w:pos="4201"/>
        <w:tab w:val="right" w:leader="dot" w:pos="9298"/>
      </w:tabs>
      <w:autoSpaceDE w:val="0"/>
      <w:autoSpaceDN w:val="0"/>
      <w:spacing w:line="420" w:lineRule="exact"/>
      <w:ind w:firstLineChars="200" w:firstLine="200"/>
    </w:pPr>
    <w:rPr>
      <w:rFonts w:ascii="宋体" w:hAnsi="宋体"/>
      <w:noProof/>
      <w:sz w:val="28"/>
    </w:rPr>
  </w:style>
  <w:style w:type="paragraph" w:customStyle="1" w:styleId="a">
    <w:name w:val="图题"/>
    <w:basedOn w:val="a0"/>
    <w:next w:val="a0"/>
    <w:link w:val="Char0"/>
    <w:rsid w:val="00C6691A"/>
    <w:pPr>
      <w:numPr>
        <w:numId w:val="14"/>
      </w:numPr>
      <w:spacing w:line="500" w:lineRule="exact"/>
      <w:jc w:val="center"/>
    </w:pPr>
    <w:rPr>
      <w:rFonts w:ascii="宋体" w:hAnsi="宋体"/>
      <w:kern w:val="0"/>
      <w:sz w:val="28"/>
      <w:szCs w:val="21"/>
    </w:rPr>
  </w:style>
  <w:style w:type="character" w:customStyle="1" w:styleId="Char0">
    <w:name w:val="图题 Char"/>
    <w:link w:val="a"/>
    <w:locked/>
    <w:rsid w:val="00C6691A"/>
    <w:rPr>
      <w:rFonts w:ascii="宋体" w:hAnsi="宋体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smsft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D3622E-A402-4E29-8400-FAECF9ECF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smsft.dot</Template>
  <TotalTime>1</TotalTime>
  <Pages>2</Pages>
  <Words>8</Words>
  <Characters>69</Characters>
  <Application>Microsoft Office Word</Application>
  <DocSecurity>0</DocSecurity>
  <Lines>69</Lines>
  <Paragraphs>25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填  表  注  意  事  项</vt:lpstr>
    </vt:vector>
  </TitlesOfParts>
  <Company>sipo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填  表  注  意  事  项</dc:title>
  <dc:creator>cxf</dc:creator>
  <cp:lastModifiedBy>QW</cp:lastModifiedBy>
  <cp:revision>4</cp:revision>
  <cp:lastPrinted>2018-09-26T15:29:00Z</cp:lastPrinted>
  <dcterms:created xsi:type="dcterms:W3CDTF">2024-04-28T13:19:00Z</dcterms:created>
  <dcterms:modified xsi:type="dcterms:W3CDTF">2024-04-28T13:23:00Z</dcterms:modified>
</cp:coreProperties>
</file>