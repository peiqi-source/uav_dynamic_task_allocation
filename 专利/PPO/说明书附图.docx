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B20F" w14:textId="77777777" w:rsidR="007871F3" w:rsidRDefault="00000000">
      <w:pPr>
        <w:jc w:val="center"/>
      </w:pPr>
      <w:r>
        <w:t>图</w:t>
      </w:r>
      <w:r>
        <w:t xml:space="preserve">1 </w:t>
      </w:r>
      <w:r>
        <w:t>本发明方法整体流程图</w:t>
      </w:r>
    </w:p>
    <w:p w14:paraId="1BFFA9E4" w14:textId="1D152603" w:rsidR="007871F3" w:rsidRDefault="00110F9A">
      <w:pPr>
        <w:jc w:val="center"/>
      </w:pPr>
      <w:r>
        <w:rPr>
          <w:noProof/>
        </w:rPr>
        <w:drawing>
          <wp:inline distT="0" distB="0" distL="0" distR="0" wp14:anchorId="478E2EDA" wp14:editId="7DF2488C">
            <wp:extent cx="3630366" cy="6200775"/>
            <wp:effectExtent l="0" t="0" r="8255" b="0"/>
            <wp:docPr id="343052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930" cy="622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4B66" w14:textId="5AB2EF97" w:rsidR="007871F3" w:rsidRDefault="00000000">
      <w:pPr>
        <w:jc w:val="center"/>
      </w:pPr>
      <w:r>
        <w:t>图</w:t>
      </w:r>
      <w:r>
        <w:t xml:space="preserve">2 </w:t>
      </w:r>
      <w:r>
        <w:t>本发明</w:t>
      </w:r>
      <w:r w:rsidR="00110F9A" w:rsidRPr="00110F9A">
        <w:t>智能多步决策动作空间示意图</w:t>
      </w:r>
    </w:p>
    <w:p w14:paraId="43CA4B0A" w14:textId="45FA7B25" w:rsidR="007871F3" w:rsidRDefault="00A05979">
      <w:pPr>
        <w:jc w:val="center"/>
      </w:pPr>
      <w:r>
        <w:rPr>
          <w:noProof/>
        </w:rPr>
        <w:drawing>
          <wp:inline distT="0" distB="0" distL="0" distR="0" wp14:anchorId="35530273" wp14:editId="308DA86D">
            <wp:extent cx="5637035" cy="2343150"/>
            <wp:effectExtent l="0" t="0" r="1905" b="0"/>
            <wp:docPr id="108596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6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461" cy="234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A74F" w14:textId="094AAC9D" w:rsidR="007871F3" w:rsidRDefault="00000000">
      <w:pPr>
        <w:jc w:val="center"/>
      </w:pPr>
      <w:r>
        <w:lastRenderedPageBreak/>
        <w:t>图</w:t>
      </w:r>
      <w:r>
        <w:t xml:space="preserve">3 </w:t>
      </w:r>
      <w:r>
        <w:t>本发明</w:t>
      </w:r>
      <w:r w:rsidR="00110F9A" w:rsidRPr="00110F9A">
        <w:t>动态重分群训练与推理流程图</w:t>
      </w:r>
    </w:p>
    <w:p w14:paraId="1AF85206" w14:textId="10CCBAC9" w:rsidR="007871F3" w:rsidRDefault="007871F3">
      <w:pPr>
        <w:jc w:val="center"/>
      </w:pPr>
    </w:p>
    <w:p w14:paraId="2770C61D" w14:textId="1CA7D071" w:rsidR="007871F3" w:rsidRDefault="00000000" w:rsidP="00A05979">
      <w:pPr>
        <w:jc w:val="center"/>
        <w:rPr>
          <w:rFonts w:hint="eastAsia"/>
        </w:rPr>
      </w:pPr>
      <w:r>
        <w:t>图</w:t>
      </w:r>
      <w:r>
        <w:t xml:space="preserve">4 </w:t>
      </w:r>
      <w:r>
        <w:t>本发明</w:t>
      </w:r>
      <w:r w:rsidR="00110F9A" w:rsidRPr="00110F9A">
        <w:t>智能算法奖励收敛曲线图</w:t>
      </w:r>
      <w:r w:rsidR="00A05979">
        <w:rPr>
          <w:noProof/>
        </w:rPr>
        <w:drawing>
          <wp:inline distT="0" distB="0" distL="0" distR="0" wp14:anchorId="0D489255" wp14:editId="4DB6B6AE">
            <wp:extent cx="5248275" cy="2624139"/>
            <wp:effectExtent l="0" t="0" r="0" b="5080"/>
            <wp:docPr id="3561774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27" cy="263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C52F" w14:textId="04102776" w:rsidR="007871F3" w:rsidRPr="00A05979" w:rsidRDefault="00000000" w:rsidP="00110F9A">
      <w:pPr>
        <w:jc w:val="center"/>
        <w:rPr>
          <w:rFonts w:hint="eastAsia"/>
        </w:rPr>
      </w:pPr>
      <w:r>
        <w:t>图</w:t>
      </w:r>
      <w:r>
        <w:t xml:space="preserve">5 </w:t>
      </w:r>
      <w:r>
        <w:t>本发明</w:t>
      </w:r>
      <w:r w:rsidR="00110F9A" w:rsidRPr="00110F9A">
        <w:t>新增目标事件下重分群前后对比示意图</w:t>
      </w:r>
      <w:r w:rsidR="00A05979">
        <w:rPr>
          <w:noProof/>
        </w:rPr>
        <w:drawing>
          <wp:inline distT="0" distB="0" distL="0" distR="0" wp14:anchorId="7AC68672" wp14:editId="28EE015B">
            <wp:extent cx="5610481" cy="2590800"/>
            <wp:effectExtent l="0" t="0" r="9525" b="0"/>
            <wp:docPr id="4284703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46" cy="259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71F3" w:rsidRPr="00A05979">
      <w:headerReference w:type="default" r:id="rId12"/>
      <w:footerReference w:type="even" r:id="rId13"/>
      <w:footerReference w:type="default" r:id="rId14"/>
      <w:pgSz w:w="11906" w:h="16838" w:code="9"/>
      <w:pgMar w:top="1418" w:right="851" w:bottom="851" w:left="1418" w:header="851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7A0B3" w14:textId="77777777" w:rsidR="00600388" w:rsidRDefault="00600388">
      <w:r>
        <w:separator/>
      </w:r>
    </w:p>
  </w:endnote>
  <w:endnote w:type="continuationSeparator" w:id="0">
    <w:p w14:paraId="72CE1F95" w14:textId="77777777" w:rsidR="00600388" w:rsidRDefault="00600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535D" w14:textId="77777777" w:rsidR="00DF6705" w:rsidRDefault="00DF6705" w:rsidP="00DF6705">
    <w:pPr>
      <w:pStyle w:val="a4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5BB0E5C2" w14:textId="77777777" w:rsidR="00DF6705" w:rsidRDefault="00DF6705">
    <w:pPr>
      <w:pStyle w:val="a4"/>
    </w:pPr>
  </w:p>
  <w:p w14:paraId="2C6B2E8D" w14:textId="77777777" w:rsidR="00D931A1" w:rsidRDefault="00D931A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58153" w14:textId="77777777" w:rsidR="00DF6705" w:rsidRDefault="00DF6705" w:rsidP="00DF6705">
    <w:pPr>
      <w:pStyle w:val="a4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F877B3">
      <w:rPr>
        <w:rStyle w:val="aa"/>
        <w:noProof/>
      </w:rPr>
      <w:t>1</w:t>
    </w:r>
    <w:r>
      <w:rPr>
        <w:rStyle w:val="aa"/>
      </w:rPr>
      <w:fldChar w:fldCharType="end"/>
    </w:r>
  </w:p>
  <w:p w14:paraId="4F7F24D1" w14:textId="77777777" w:rsidR="00B15409" w:rsidRDefault="00B15409" w:rsidP="00B15409">
    <w:pPr>
      <w:pStyle w:val="a4"/>
      <w:spacing w:line="200" w:lineRule="exact"/>
      <w:rPr>
        <w:rFonts w:ascii="黑体" w:eastAsia="黑体"/>
      </w:rPr>
    </w:pPr>
    <w:r>
      <w:rPr>
        <w:rFonts w:ascii="黑体" w:eastAsia="黑体"/>
      </w:rPr>
      <w:t>10</w:t>
    </w:r>
    <w:r>
      <w:rPr>
        <w:rFonts w:ascii="黑体" w:eastAsia="黑体" w:hint="eastAsia"/>
      </w:rPr>
      <w:t>0</w:t>
    </w:r>
    <w:r>
      <w:rPr>
        <w:rFonts w:ascii="黑体" w:eastAsia="黑体"/>
      </w:rPr>
      <w:t>00</w:t>
    </w:r>
    <w:r>
      <w:rPr>
        <w:rFonts w:ascii="黑体" w:eastAsia="黑体" w:hint="eastAsia"/>
      </w:rPr>
      <w:t xml:space="preserve">3        </w:t>
    </w:r>
  </w:p>
  <w:p w14:paraId="5BB453B2" w14:textId="77777777" w:rsidR="00B15409" w:rsidRDefault="00D411EB" w:rsidP="00B15409">
    <w:pPr>
      <w:pStyle w:val="a4"/>
      <w:spacing w:line="200" w:lineRule="exact"/>
      <w:jc w:val="both"/>
      <w:rPr>
        <w:rFonts w:ascii="黑体" w:eastAsia="黑体"/>
      </w:rPr>
    </w:pPr>
    <w:r>
      <w:rPr>
        <w:rFonts w:ascii="黑体" w:eastAsia="黑体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7DACE74" wp14:editId="502F284F">
              <wp:simplePos x="0" y="0"/>
              <wp:positionH relativeFrom="column">
                <wp:posOffset>1905</wp:posOffset>
              </wp:positionH>
              <wp:positionV relativeFrom="paragraph">
                <wp:posOffset>-156845</wp:posOffset>
              </wp:positionV>
              <wp:extent cx="6120130" cy="0"/>
              <wp:effectExtent l="0" t="0" r="0" b="0"/>
              <wp:wrapNone/>
              <wp:docPr id="1755465648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71A101" id="Line 1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-12.35pt" to="482.05pt,-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" o:allowincell="f" strokeweight="1pt"/>
          </w:pict>
        </mc:Fallback>
      </mc:AlternateContent>
    </w:r>
    <w:smartTag w:uri="Tencent" w:element="RTX">
      <w:r w:rsidR="00B15409">
        <w:rPr>
          <w:rFonts w:ascii="黑体" w:eastAsia="黑体" w:hint="eastAsia"/>
        </w:rPr>
        <w:t>2010</w:t>
      </w:r>
    </w:smartTag>
    <w:r w:rsidR="00B15409">
      <w:rPr>
        <w:rFonts w:ascii="黑体" w:eastAsia="黑体" w:hint="eastAsia"/>
      </w:rPr>
      <w:t>.2</w:t>
    </w:r>
  </w:p>
  <w:p w14:paraId="2FFBB17A" w14:textId="77777777" w:rsidR="00B15409" w:rsidRDefault="00B15409">
    <w:pPr>
      <w:pStyle w:val="a4"/>
    </w:pPr>
  </w:p>
  <w:p w14:paraId="65D458AE" w14:textId="77777777" w:rsidR="00D931A1" w:rsidRDefault="00D931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12056" w14:textId="77777777" w:rsidR="00600388" w:rsidRDefault="00600388">
      <w:r>
        <w:separator/>
      </w:r>
    </w:p>
  </w:footnote>
  <w:footnote w:type="continuationSeparator" w:id="0">
    <w:p w14:paraId="388421AB" w14:textId="77777777" w:rsidR="00600388" w:rsidRDefault="00600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3D92E" w14:textId="77777777" w:rsidR="00B15409" w:rsidRDefault="00D411EB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noProof/>
        <w:spacing w:val="90"/>
        <w:sz w:val="28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69AC12D" wp14:editId="19F1AF32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0" r="0" b="0"/>
              <wp:wrapNone/>
              <wp:docPr id="1869459984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A2BF7A" id="Line 9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oOEQIAACkEAAAOAAAAZHJzL2Uyb0RvYy54bWysU8GO2jAQvVfqP1i+QxI2ZS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" o:allowincell="f" strokeweight="1pt"/>
          </w:pict>
        </mc:Fallback>
      </mc:AlternateContent>
    </w:r>
    <w:r w:rsidR="00B15409">
      <w:rPr>
        <w:rFonts w:eastAsia="黑体" w:hint="eastAsia"/>
        <w:spacing w:val="90"/>
        <w:sz w:val="28"/>
      </w:rPr>
      <w:t>说明书附图</w:t>
    </w:r>
  </w:p>
  <w:p w14:paraId="6BAF93B3" w14:textId="77777777" w:rsidR="00D931A1" w:rsidRDefault="00D931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5EF"/>
    <w:multiLevelType w:val="multilevel"/>
    <w:tmpl w:val="0CAA52D2"/>
    <w:lvl w:ilvl="0">
      <w:start w:val="1"/>
      <w:numFmt w:val="decimal"/>
      <w:lvlRestart w:val="0"/>
      <w:pStyle w:val="a"/>
      <w:suff w:val="space"/>
      <w:lvlText w:val="图%1"/>
      <w:lvlJc w:val="center"/>
      <w:pPr>
        <w:ind w:left="964" w:hanging="397"/>
      </w:pPr>
      <w:rPr>
        <w:rFonts w:ascii="宋体" w:eastAsia="宋体" w:hAnsi="宋体" w:hint="eastAsia"/>
        <w:b w:val="0"/>
        <w:i w:val="0"/>
        <w:sz w:val="28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03A6138F"/>
    <w:multiLevelType w:val="hybridMultilevel"/>
    <w:tmpl w:val="EC32EBEC"/>
    <w:lvl w:ilvl="0" w:tplc="58B46262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EB7CFF"/>
    <w:multiLevelType w:val="hybridMultilevel"/>
    <w:tmpl w:val="E29061A4"/>
    <w:lvl w:ilvl="0" w:tplc="8CF4E6C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734BF4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96000BE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D3E654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92E28448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3656CC2C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4DE23C54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EA34555C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45786332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38754B"/>
    <w:multiLevelType w:val="hybridMultilevel"/>
    <w:tmpl w:val="1ABA9D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51394F"/>
    <w:multiLevelType w:val="hybridMultilevel"/>
    <w:tmpl w:val="20524384"/>
    <w:lvl w:ilvl="0" w:tplc="7C0EB700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003105"/>
    <w:multiLevelType w:val="hybridMultilevel"/>
    <w:tmpl w:val="010432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136176"/>
    <w:multiLevelType w:val="hybridMultilevel"/>
    <w:tmpl w:val="9410C5D4"/>
    <w:lvl w:ilvl="0" w:tplc="8DDEF0C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08E4B3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FBED49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D93C61C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7C8131E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BBD6717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AA88D5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D19AB56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B5DC67F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70D5EC3"/>
    <w:multiLevelType w:val="hybridMultilevel"/>
    <w:tmpl w:val="77BC0432"/>
    <w:lvl w:ilvl="0" w:tplc="CB843E1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D821275"/>
    <w:multiLevelType w:val="hybridMultilevel"/>
    <w:tmpl w:val="20B64B40"/>
    <w:lvl w:ilvl="0" w:tplc="FCB6582C">
      <w:start w:val="1"/>
      <w:numFmt w:val="lowerLetter"/>
      <w:lvlText w:val="(%1)"/>
      <w:lvlJc w:val="left"/>
      <w:pPr>
        <w:ind w:left="2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10" w:hanging="420"/>
      </w:pPr>
    </w:lvl>
    <w:lvl w:ilvl="2" w:tplc="0409001B" w:tentative="1">
      <w:start w:val="1"/>
      <w:numFmt w:val="lowerRoman"/>
      <w:lvlText w:val="%3."/>
      <w:lvlJc w:val="right"/>
      <w:pPr>
        <w:ind w:left="3730" w:hanging="420"/>
      </w:pPr>
    </w:lvl>
    <w:lvl w:ilvl="3" w:tplc="0409000F" w:tentative="1">
      <w:start w:val="1"/>
      <w:numFmt w:val="decimal"/>
      <w:lvlText w:val="%4."/>
      <w:lvlJc w:val="left"/>
      <w:pPr>
        <w:ind w:left="4150" w:hanging="420"/>
      </w:pPr>
    </w:lvl>
    <w:lvl w:ilvl="4" w:tplc="04090019" w:tentative="1">
      <w:start w:val="1"/>
      <w:numFmt w:val="lowerLetter"/>
      <w:lvlText w:val="%5)"/>
      <w:lvlJc w:val="left"/>
      <w:pPr>
        <w:ind w:left="4570" w:hanging="420"/>
      </w:pPr>
    </w:lvl>
    <w:lvl w:ilvl="5" w:tplc="0409001B" w:tentative="1">
      <w:start w:val="1"/>
      <w:numFmt w:val="lowerRoman"/>
      <w:lvlText w:val="%6."/>
      <w:lvlJc w:val="right"/>
      <w:pPr>
        <w:ind w:left="4990" w:hanging="420"/>
      </w:pPr>
    </w:lvl>
    <w:lvl w:ilvl="6" w:tplc="0409000F" w:tentative="1">
      <w:start w:val="1"/>
      <w:numFmt w:val="decimal"/>
      <w:lvlText w:val="%7."/>
      <w:lvlJc w:val="left"/>
      <w:pPr>
        <w:ind w:left="5410" w:hanging="420"/>
      </w:pPr>
    </w:lvl>
    <w:lvl w:ilvl="7" w:tplc="04090019" w:tentative="1">
      <w:start w:val="1"/>
      <w:numFmt w:val="lowerLetter"/>
      <w:lvlText w:val="%8)"/>
      <w:lvlJc w:val="left"/>
      <w:pPr>
        <w:ind w:left="5830" w:hanging="420"/>
      </w:pPr>
    </w:lvl>
    <w:lvl w:ilvl="8" w:tplc="0409001B" w:tentative="1">
      <w:start w:val="1"/>
      <w:numFmt w:val="lowerRoman"/>
      <w:lvlText w:val="%9."/>
      <w:lvlJc w:val="right"/>
      <w:pPr>
        <w:ind w:left="6250" w:hanging="420"/>
      </w:pPr>
    </w:lvl>
  </w:abstractNum>
  <w:abstractNum w:abstractNumId="9" w15:restartNumberingAfterBreak="0">
    <w:nsid w:val="2DF4255E"/>
    <w:multiLevelType w:val="hybridMultilevel"/>
    <w:tmpl w:val="20B64B40"/>
    <w:lvl w:ilvl="0" w:tplc="FCB6582C">
      <w:start w:val="1"/>
      <w:numFmt w:val="lowerLetter"/>
      <w:lvlText w:val="(%1)"/>
      <w:lvlJc w:val="left"/>
      <w:pPr>
        <w:ind w:left="2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10" w:hanging="420"/>
      </w:pPr>
    </w:lvl>
    <w:lvl w:ilvl="2" w:tplc="0409001B" w:tentative="1">
      <w:start w:val="1"/>
      <w:numFmt w:val="lowerRoman"/>
      <w:lvlText w:val="%3."/>
      <w:lvlJc w:val="right"/>
      <w:pPr>
        <w:ind w:left="3730" w:hanging="420"/>
      </w:pPr>
    </w:lvl>
    <w:lvl w:ilvl="3" w:tplc="0409000F" w:tentative="1">
      <w:start w:val="1"/>
      <w:numFmt w:val="decimal"/>
      <w:lvlText w:val="%4."/>
      <w:lvlJc w:val="left"/>
      <w:pPr>
        <w:ind w:left="4150" w:hanging="420"/>
      </w:pPr>
    </w:lvl>
    <w:lvl w:ilvl="4" w:tplc="04090019" w:tentative="1">
      <w:start w:val="1"/>
      <w:numFmt w:val="lowerLetter"/>
      <w:lvlText w:val="%5)"/>
      <w:lvlJc w:val="left"/>
      <w:pPr>
        <w:ind w:left="4570" w:hanging="420"/>
      </w:pPr>
    </w:lvl>
    <w:lvl w:ilvl="5" w:tplc="0409001B" w:tentative="1">
      <w:start w:val="1"/>
      <w:numFmt w:val="lowerRoman"/>
      <w:lvlText w:val="%6."/>
      <w:lvlJc w:val="right"/>
      <w:pPr>
        <w:ind w:left="4990" w:hanging="420"/>
      </w:pPr>
    </w:lvl>
    <w:lvl w:ilvl="6" w:tplc="0409000F" w:tentative="1">
      <w:start w:val="1"/>
      <w:numFmt w:val="decimal"/>
      <w:lvlText w:val="%7."/>
      <w:lvlJc w:val="left"/>
      <w:pPr>
        <w:ind w:left="5410" w:hanging="420"/>
      </w:pPr>
    </w:lvl>
    <w:lvl w:ilvl="7" w:tplc="04090019" w:tentative="1">
      <w:start w:val="1"/>
      <w:numFmt w:val="lowerLetter"/>
      <w:lvlText w:val="%8)"/>
      <w:lvlJc w:val="left"/>
      <w:pPr>
        <w:ind w:left="5830" w:hanging="420"/>
      </w:pPr>
    </w:lvl>
    <w:lvl w:ilvl="8" w:tplc="0409001B" w:tentative="1">
      <w:start w:val="1"/>
      <w:numFmt w:val="lowerRoman"/>
      <w:lvlText w:val="%9."/>
      <w:lvlJc w:val="right"/>
      <w:pPr>
        <w:ind w:left="6250" w:hanging="420"/>
      </w:pPr>
    </w:lvl>
  </w:abstractNum>
  <w:abstractNum w:abstractNumId="10" w15:restartNumberingAfterBreak="0">
    <w:nsid w:val="32DA0767"/>
    <w:multiLevelType w:val="hybridMultilevel"/>
    <w:tmpl w:val="FAE249F6"/>
    <w:lvl w:ilvl="0" w:tplc="B72ED434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49663C4"/>
    <w:multiLevelType w:val="hybridMultilevel"/>
    <w:tmpl w:val="74903124"/>
    <w:lvl w:ilvl="0" w:tplc="9652655E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A77611"/>
    <w:multiLevelType w:val="multilevel"/>
    <w:tmpl w:val="CAF6D6B6"/>
    <w:lvl w:ilvl="0">
      <w:start w:val="1"/>
      <w:numFmt w:val="decimal"/>
      <w:suff w:val="space"/>
      <w:lvlText w:val="图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3" w15:restartNumberingAfterBreak="0">
    <w:nsid w:val="62774B41"/>
    <w:multiLevelType w:val="hybridMultilevel"/>
    <w:tmpl w:val="8DE882CC"/>
    <w:lvl w:ilvl="0" w:tplc="4CFE03FE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AE1124"/>
    <w:multiLevelType w:val="hybridMultilevel"/>
    <w:tmpl w:val="F05CBCC6"/>
    <w:lvl w:ilvl="0" w:tplc="AF561C46">
      <w:start w:val="1"/>
      <w:numFmt w:val="decimal"/>
      <w:lvlText w:val="%1."/>
      <w:lvlJc w:val="left"/>
      <w:pPr>
        <w:ind w:left="420" w:hanging="42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89018246">
    <w:abstractNumId w:val="2"/>
  </w:num>
  <w:num w:numId="2" w16cid:durableId="662590446">
    <w:abstractNumId w:val="6"/>
  </w:num>
  <w:num w:numId="3" w16cid:durableId="923539457">
    <w:abstractNumId w:val="3"/>
  </w:num>
  <w:num w:numId="4" w16cid:durableId="1363897323">
    <w:abstractNumId w:val="5"/>
  </w:num>
  <w:num w:numId="5" w16cid:durableId="638803989">
    <w:abstractNumId w:val="1"/>
  </w:num>
  <w:num w:numId="6" w16cid:durableId="614675654">
    <w:abstractNumId w:val="14"/>
  </w:num>
  <w:num w:numId="7" w16cid:durableId="1383476556">
    <w:abstractNumId w:val="13"/>
  </w:num>
  <w:num w:numId="8" w16cid:durableId="399640909">
    <w:abstractNumId w:val="10"/>
  </w:num>
  <w:num w:numId="9" w16cid:durableId="974023976">
    <w:abstractNumId w:val="4"/>
  </w:num>
  <w:num w:numId="10" w16cid:durableId="1236671422">
    <w:abstractNumId w:val="11"/>
  </w:num>
  <w:num w:numId="11" w16cid:durableId="3676964">
    <w:abstractNumId w:val="7"/>
  </w:num>
  <w:num w:numId="12" w16cid:durableId="1369601651">
    <w:abstractNumId w:val="8"/>
  </w:num>
  <w:num w:numId="13" w16cid:durableId="148061187">
    <w:abstractNumId w:val="9"/>
  </w:num>
  <w:num w:numId="14" w16cid:durableId="969625022">
    <w:abstractNumId w:val="0"/>
  </w:num>
  <w:num w:numId="15" w16cid:durableId="16961527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09"/>
    <w:rsid w:val="00000E7F"/>
    <w:rsid w:val="000016D1"/>
    <w:rsid w:val="00001B17"/>
    <w:rsid w:val="00015C40"/>
    <w:rsid w:val="000244D7"/>
    <w:rsid w:val="00024BEF"/>
    <w:rsid w:val="00042346"/>
    <w:rsid w:val="00057869"/>
    <w:rsid w:val="0005799E"/>
    <w:rsid w:val="00065A8B"/>
    <w:rsid w:val="00070D8E"/>
    <w:rsid w:val="00072577"/>
    <w:rsid w:val="000D2FC6"/>
    <w:rsid w:val="001049AD"/>
    <w:rsid w:val="00110F9A"/>
    <w:rsid w:val="00123A37"/>
    <w:rsid w:val="00170269"/>
    <w:rsid w:val="00172506"/>
    <w:rsid w:val="00173EAE"/>
    <w:rsid w:val="0018296E"/>
    <w:rsid w:val="00193B77"/>
    <w:rsid w:val="0019585C"/>
    <w:rsid w:val="00196BE7"/>
    <w:rsid w:val="00196FE0"/>
    <w:rsid w:val="00197C14"/>
    <w:rsid w:val="00197F66"/>
    <w:rsid w:val="001C5397"/>
    <w:rsid w:val="001E2B9C"/>
    <w:rsid w:val="001F1026"/>
    <w:rsid w:val="001F182C"/>
    <w:rsid w:val="001F3A46"/>
    <w:rsid w:val="002242CD"/>
    <w:rsid w:val="002262D3"/>
    <w:rsid w:val="002414FA"/>
    <w:rsid w:val="002440E1"/>
    <w:rsid w:val="002502A5"/>
    <w:rsid w:val="00260AF0"/>
    <w:rsid w:val="002A0C65"/>
    <w:rsid w:val="002E4C2E"/>
    <w:rsid w:val="00343D20"/>
    <w:rsid w:val="00344BDA"/>
    <w:rsid w:val="00344CEE"/>
    <w:rsid w:val="00352D79"/>
    <w:rsid w:val="0035750D"/>
    <w:rsid w:val="00372D97"/>
    <w:rsid w:val="00373F31"/>
    <w:rsid w:val="00383EE2"/>
    <w:rsid w:val="003C3CD6"/>
    <w:rsid w:val="003C49CB"/>
    <w:rsid w:val="003C629B"/>
    <w:rsid w:val="003E4344"/>
    <w:rsid w:val="003F31B4"/>
    <w:rsid w:val="0040662B"/>
    <w:rsid w:val="00427741"/>
    <w:rsid w:val="00431612"/>
    <w:rsid w:val="0043699B"/>
    <w:rsid w:val="00452372"/>
    <w:rsid w:val="00492AE1"/>
    <w:rsid w:val="004A7E8E"/>
    <w:rsid w:val="004B0B9C"/>
    <w:rsid w:val="004D1033"/>
    <w:rsid w:val="004D7C13"/>
    <w:rsid w:val="004F1F73"/>
    <w:rsid w:val="005164ED"/>
    <w:rsid w:val="0055320D"/>
    <w:rsid w:val="00553810"/>
    <w:rsid w:val="005551A2"/>
    <w:rsid w:val="00576FFE"/>
    <w:rsid w:val="005835B4"/>
    <w:rsid w:val="005B7D16"/>
    <w:rsid w:val="005D0BC9"/>
    <w:rsid w:val="005D2068"/>
    <w:rsid w:val="005E531F"/>
    <w:rsid w:val="00600388"/>
    <w:rsid w:val="006431A9"/>
    <w:rsid w:val="006471F4"/>
    <w:rsid w:val="006523F9"/>
    <w:rsid w:val="00694DAB"/>
    <w:rsid w:val="006A259A"/>
    <w:rsid w:val="006A61F1"/>
    <w:rsid w:val="006B65D7"/>
    <w:rsid w:val="006E37A1"/>
    <w:rsid w:val="00720E56"/>
    <w:rsid w:val="0073733F"/>
    <w:rsid w:val="00742F78"/>
    <w:rsid w:val="00751A5C"/>
    <w:rsid w:val="007871F3"/>
    <w:rsid w:val="007A3346"/>
    <w:rsid w:val="007A7F7C"/>
    <w:rsid w:val="007B0623"/>
    <w:rsid w:val="007B7CDC"/>
    <w:rsid w:val="007C2D3E"/>
    <w:rsid w:val="007D7D4D"/>
    <w:rsid w:val="00833909"/>
    <w:rsid w:val="0083554F"/>
    <w:rsid w:val="00840019"/>
    <w:rsid w:val="00844BBE"/>
    <w:rsid w:val="008576CF"/>
    <w:rsid w:val="008620A4"/>
    <w:rsid w:val="00872BBE"/>
    <w:rsid w:val="008758EA"/>
    <w:rsid w:val="0089221C"/>
    <w:rsid w:val="00895C8E"/>
    <w:rsid w:val="008B7E5F"/>
    <w:rsid w:val="00911C01"/>
    <w:rsid w:val="00916185"/>
    <w:rsid w:val="00926F90"/>
    <w:rsid w:val="0093494D"/>
    <w:rsid w:val="00964A1E"/>
    <w:rsid w:val="00971B6F"/>
    <w:rsid w:val="009B6EB4"/>
    <w:rsid w:val="009C6BAA"/>
    <w:rsid w:val="009D4E33"/>
    <w:rsid w:val="009E61B3"/>
    <w:rsid w:val="009E72D3"/>
    <w:rsid w:val="00A00A70"/>
    <w:rsid w:val="00A05979"/>
    <w:rsid w:val="00A0610B"/>
    <w:rsid w:val="00A064C1"/>
    <w:rsid w:val="00A41490"/>
    <w:rsid w:val="00A97E31"/>
    <w:rsid w:val="00AB487D"/>
    <w:rsid w:val="00AC0695"/>
    <w:rsid w:val="00AC58CC"/>
    <w:rsid w:val="00B15409"/>
    <w:rsid w:val="00B33FDC"/>
    <w:rsid w:val="00B41F8F"/>
    <w:rsid w:val="00B6635C"/>
    <w:rsid w:val="00BB767A"/>
    <w:rsid w:val="00BD1883"/>
    <w:rsid w:val="00BE36FA"/>
    <w:rsid w:val="00BF6EB6"/>
    <w:rsid w:val="00C30EFB"/>
    <w:rsid w:val="00C33C5B"/>
    <w:rsid w:val="00C6691A"/>
    <w:rsid w:val="00C678CD"/>
    <w:rsid w:val="00C71B7F"/>
    <w:rsid w:val="00C77F1A"/>
    <w:rsid w:val="00C94C5B"/>
    <w:rsid w:val="00CA02D8"/>
    <w:rsid w:val="00CA7FB6"/>
    <w:rsid w:val="00CC1543"/>
    <w:rsid w:val="00CD1E14"/>
    <w:rsid w:val="00D03DD8"/>
    <w:rsid w:val="00D411EB"/>
    <w:rsid w:val="00D536EF"/>
    <w:rsid w:val="00D656C9"/>
    <w:rsid w:val="00D77170"/>
    <w:rsid w:val="00D931A1"/>
    <w:rsid w:val="00DB11D0"/>
    <w:rsid w:val="00DB26DC"/>
    <w:rsid w:val="00DE57B2"/>
    <w:rsid w:val="00DF6705"/>
    <w:rsid w:val="00DF7480"/>
    <w:rsid w:val="00E10BBE"/>
    <w:rsid w:val="00E10F83"/>
    <w:rsid w:val="00E25D32"/>
    <w:rsid w:val="00E33A84"/>
    <w:rsid w:val="00E76049"/>
    <w:rsid w:val="00E81583"/>
    <w:rsid w:val="00E81F82"/>
    <w:rsid w:val="00E8358E"/>
    <w:rsid w:val="00E924CD"/>
    <w:rsid w:val="00EC7DD7"/>
    <w:rsid w:val="00ED1668"/>
    <w:rsid w:val="00ED67B4"/>
    <w:rsid w:val="00ED716D"/>
    <w:rsid w:val="00EE272E"/>
    <w:rsid w:val="00EE46DD"/>
    <w:rsid w:val="00F3345B"/>
    <w:rsid w:val="00F373AF"/>
    <w:rsid w:val="00F6456D"/>
    <w:rsid w:val="00F84005"/>
    <w:rsid w:val="00F848A7"/>
    <w:rsid w:val="00F877B3"/>
    <w:rsid w:val="00F904F0"/>
    <w:rsid w:val="00FA0085"/>
    <w:rsid w:val="00FB6910"/>
    <w:rsid w:val="00FE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Tencent" w:url="http://rtx.tencent.com" w:name="RTX"/>
  <w:shapeDefaults>
    <o:shapedefaults v:ext="edit" spidmax="2050"/>
    <o:shapelayout v:ext="edit">
      <o:idmap v:ext="edit" data="2"/>
    </o:shapelayout>
  </w:shapeDefaults>
  <w:decimalSymbol w:val="."/>
  <w:listSeparator w:val=","/>
  <w14:docId w14:val="48A02B79"/>
  <w15:docId w15:val="{E9453F99-2C52-4E1F-A913-15D713DF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alloon Text"/>
    <w:basedOn w:val="a0"/>
    <w:semiHidden/>
    <w:rPr>
      <w:sz w:val="18"/>
      <w:szCs w:val="18"/>
    </w:rPr>
  </w:style>
  <w:style w:type="paragraph" w:styleId="a6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ody Text"/>
    <w:basedOn w:val="a0"/>
    <w:rPr>
      <w:sz w:val="28"/>
    </w:rPr>
  </w:style>
  <w:style w:type="paragraph" w:styleId="a8">
    <w:name w:val="Document Map"/>
    <w:basedOn w:val="a0"/>
    <w:semiHidden/>
    <w:pPr>
      <w:shd w:val="clear" w:color="auto" w:fill="000080"/>
    </w:pPr>
  </w:style>
  <w:style w:type="paragraph" w:styleId="a9">
    <w:name w:val="Body Text Indent"/>
    <w:basedOn w:val="a0"/>
    <w:pPr>
      <w:spacing w:line="400" w:lineRule="exact"/>
      <w:ind w:leftChars="257" w:left="540" w:firstLine="1"/>
    </w:pPr>
    <w:rPr>
      <w:rFonts w:ascii="宋体" w:hAnsi="宋体"/>
    </w:rPr>
  </w:style>
  <w:style w:type="character" w:styleId="aa">
    <w:name w:val="page number"/>
    <w:basedOn w:val="a1"/>
    <w:rsid w:val="00DF6705"/>
  </w:style>
  <w:style w:type="table" w:styleId="ab">
    <w:name w:val="Table Grid"/>
    <w:basedOn w:val="a2"/>
    <w:uiPriority w:val="39"/>
    <w:rsid w:val="00FB69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0"/>
    <w:uiPriority w:val="34"/>
    <w:qFormat/>
    <w:rsid w:val="00FB6910"/>
    <w:pPr>
      <w:ind w:firstLineChars="200" w:firstLine="420"/>
    </w:pPr>
    <w:rPr>
      <w:rFonts w:cstheme="minorBidi"/>
      <w:szCs w:val="22"/>
    </w:rPr>
  </w:style>
  <w:style w:type="paragraph" w:customStyle="1" w:styleId="CharCharCharCharCharCharCharCharCharChar">
    <w:name w:val="Char Char Char Char Char Char Char Char Char Char"/>
    <w:basedOn w:val="a0"/>
    <w:autoRedefine/>
    <w:rsid w:val="00CA02D8"/>
    <w:pPr>
      <w:tabs>
        <w:tab w:val="num" w:pos="360"/>
      </w:tabs>
      <w:ind w:firstLineChars="200" w:firstLine="560"/>
    </w:pPr>
    <w:rPr>
      <w:rFonts w:ascii="仿宋_GB2312" w:eastAsia="仿宋_GB2312" w:hAnsi="华文仿宋"/>
      <w:sz w:val="28"/>
      <w:szCs w:val="28"/>
    </w:rPr>
  </w:style>
  <w:style w:type="character" w:customStyle="1" w:styleId="1Char">
    <w:name w:val="样式1 Char"/>
    <w:link w:val="1"/>
    <w:rsid w:val="00DE57B2"/>
    <w:rPr>
      <w:rFonts w:ascii="Calibri" w:eastAsia="黑体" w:hAnsi="Calibri"/>
      <w:spacing w:val="130"/>
      <w:kern w:val="2"/>
      <w:sz w:val="28"/>
      <w:szCs w:val="22"/>
    </w:rPr>
  </w:style>
  <w:style w:type="paragraph" w:customStyle="1" w:styleId="1">
    <w:name w:val="样式1"/>
    <w:basedOn w:val="a0"/>
    <w:link w:val="1Char"/>
    <w:qFormat/>
    <w:rsid w:val="00DE57B2"/>
    <w:pPr>
      <w:jc w:val="center"/>
      <w:outlineLvl w:val="0"/>
    </w:pPr>
    <w:rPr>
      <w:rFonts w:ascii="Calibri" w:eastAsia="黑体" w:hAnsi="Calibri"/>
      <w:spacing w:val="130"/>
      <w:sz w:val="28"/>
      <w:szCs w:val="22"/>
    </w:rPr>
  </w:style>
  <w:style w:type="character" w:customStyle="1" w:styleId="Char">
    <w:name w:val="段 Char"/>
    <w:aliases w:val="首行缩进:  2 字符 Char Char,首行缩进:  2 字符 Char,正文 + 四号 Char,行距: 1.5 倍行距 Char,.段 Char,+ (西文) Arial Char,(中文) 黑体 Char,(中文) 黑体 Char Char"/>
    <w:basedOn w:val="a1"/>
    <w:link w:val="ad"/>
    <w:locked/>
    <w:rsid w:val="00065A8B"/>
    <w:rPr>
      <w:rFonts w:ascii="宋体" w:hAnsi="宋体"/>
      <w:noProof/>
      <w:sz w:val="28"/>
    </w:rPr>
  </w:style>
  <w:style w:type="paragraph" w:customStyle="1" w:styleId="ad">
    <w:name w:val="段"/>
    <w:aliases w:val="首行缩进:  2 字符,正文 + 四号,行距: 1.5 倍行距,+ (西文) Arial,(中文) 黑体,.段,正文 + 小四,正文首行缩进 2 + Arial,(符号) 宋体,左,段后: 0 磅,正文文本 + 宋体,小四,标题 3 + 仿宋_GB2312,行距: 单倍行距"/>
    <w:link w:val="Char"/>
    <w:qFormat/>
    <w:rsid w:val="00065A8B"/>
    <w:pPr>
      <w:tabs>
        <w:tab w:val="center" w:pos="4201"/>
        <w:tab w:val="right" w:leader="dot" w:pos="9298"/>
      </w:tabs>
      <w:autoSpaceDE w:val="0"/>
      <w:autoSpaceDN w:val="0"/>
      <w:spacing w:line="420" w:lineRule="exact"/>
      <w:ind w:firstLineChars="200" w:firstLine="200"/>
    </w:pPr>
    <w:rPr>
      <w:rFonts w:ascii="宋体" w:hAnsi="宋体"/>
      <w:noProof/>
      <w:sz w:val="28"/>
    </w:rPr>
  </w:style>
  <w:style w:type="paragraph" w:customStyle="1" w:styleId="a">
    <w:name w:val="图题"/>
    <w:basedOn w:val="a0"/>
    <w:next w:val="a0"/>
    <w:link w:val="Char0"/>
    <w:rsid w:val="00C6691A"/>
    <w:pPr>
      <w:numPr>
        <w:numId w:val="14"/>
      </w:numPr>
      <w:spacing w:line="500" w:lineRule="exact"/>
      <w:jc w:val="center"/>
    </w:pPr>
    <w:rPr>
      <w:rFonts w:ascii="宋体" w:hAnsi="宋体"/>
      <w:kern w:val="0"/>
      <w:sz w:val="28"/>
      <w:szCs w:val="21"/>
    </w:rPr>
  </w:style>
  <w:style w:type="character" w:customStyle="1" w:styleId="Char0">
    <w:name w:val="图题 Char"/>
    <w:link w:val="a"/>
    <w:locked/>
    <w:rsid w:val="00C6691A"/>
    <w:rPr>
      <w:rFonts w:ascii="宋体" w:hAnsi="宋体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smsft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D3622E-A402-4E29-8400-FAECF9ECF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smsft.dot</Template>
  <TotalTime>18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填  表  注  意  事  项</vt:lpstr>
    </vt:vector>
  </TitlesOfParts>
  <Company>sipo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填  表  注  意  事  项</dc:title>
  <dc:creator>cxf</dc:creator>
  <cp:lastModifiedBy>锦阳 翟</cp:lastModifiedBy>
  <cp:revision>6</cp:revision>
  <cp:lastPrinted>2018-09-26T15:29:00Z</cp:lastPrinted>
  <dcterms:created xsi:type="dcterms:W3CDTF">2024-04-28T13:19:00Z</dcterms:created>
  <dcterms:modified xsi:type="dcterms:W3CDTF">2026-05-18T03:40:00Z</dcterms:modified>
</cp:coreProperties>
</file>