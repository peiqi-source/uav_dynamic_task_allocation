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Microsoft_Visio_Drawing.vsdx" ContentType="application/vnd.ms-visio.drawing"/>
  <Override PartName="/word/embeddings/Microsoft_Visio_Drawing1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pStyle w:val="a9"/>
        <w:jc w:val="center"/>
      </w:pPr>
      <w:r>
        <w:drawing>
          <wp:inline xmlns:a="http://schemas.openxmlformats.org/drawingml/2006/main" xmlns:pic="http://schemas.openxmlformats.org/drawingml/2006/picture">
            <wp:extent cx="5220000" cy="46085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本发明方法整体流程图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608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9"/>
        <w:jc w:val="center"/>
      </w:pPr>
      <w:r>
        <w:rPr>
          <w:rFonts w:ascii="宋体" w:hAnsi="宋体" w:eastAsia="宋体"/>
          <w:sz w:val="26"/>
        </w:rPr>
        <w:t>图1 本发明方法整体流程图</w:t>
      </w:r>
    </w:p>
    <w:p>
      <w:pPr>
        <w:pStyle w:val="a9"/>
        <w:jc w:val="center"/>
      </w:pPr>
      <w:r>
        <w:drawing>
          <wp:inline xmlns:a="http://schemas.openxmlformats.org/drawingml/2006/main" xmlns:pic="http://schemas.openxmlformats.org/drawingml/2006/picture">
            <wp:extent cx="5220000" cy="2557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目标态势特征构建流程图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9"/>
        <w:jc w:val="center"/>
      </w:pPr>
      <w:r>
        <w:rPr>
          <w:rFonts w:ascii="宋体" w:hAnsi="宋体" w:eastAsia="宋体"/>
          <w:sz w:val="26"/>
        </w:rPr>
        <w:t>图2 目标态势特征构建流程图</w:t>
      </w:r>
    </w:p>
    <w:p>
      <w:pPr>
        <w:pStyle w:val="a9"/>
        <w:jc w:val="center"/>
      </w:pPr>
      <w:r>
        <w:drawing>
          <wp:inline xmlns:a="http://schemas.openxmlformats.org/drawingml/2006/main" xmlns:pic="http://schemas.openxmlformats.org/drawingml/2006/picture">
            <wp:extent cx="5220000" cy="2557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随机森林训练与推理流程图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9"/>
        <w:jc w:val="center"/>
      </w:pPr>
      <w:r>
        <w:rPr>
          <w:rFonts w:ascii="宋体" w:hAnsi="宋体" w:eastAsia="宋体"/>
          <w:sz w:val="26"/>
        </w:rPr>
        <w:t>图3 随机森林模型训练与推理流程图</w:t>
      </w:r>
    </w:p>
    <w:p>
      <w:pPr>
        <w:pStyle w:val="a9"/>
        <w:jc w:val="center"/>
      </w:pPr>
      <w:r>
        <w:drawing>
          <wp:inline xmlns:a="http://schemas.openxmlformats.org/drawingml/2006/main" xmlns:pic="http://schemas.openxmlformats.org/drawingml/2006/picture">
            <wp:extent cx="5220000" cy="302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摧毁目标集与非摧毁目标集三维分布示意图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2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9"/>
        <w:jc w:val="center"/>
      </w:pPr>
      <w:r>
        <w:rPr>
          <w:rFonts w:ascii="宋体" w:hAnsi="宋体" w:eastAsia="宋体"/>
          <w:sz w:val="26"/>
        </w:rPr>
        <w:t>图4 摧毁目标集与非摧毁目标集三维分布示意图</w:t>
      </w:r>
    </w:p>
    <w:p>
      <w:pPr>
        <w:pStyle w:val="a9"/>
        <w:jc w:val="center"/>
      </w:pPr>
      <w:r>
        <w:drawing>
          <wp:inline xmlns:a="http://schemas.openxmlformats.org/drawingml/2006/main" xmlns:pic="http://schemas.openxmlformats.org/drawingml/2006/picture">
            <wp:extent cx="5220000" cy="29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随机森林与对比分类模型性能对比示意图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9"/>
        <w:jc w:val="center"/>
      </w:pPr>
      <w:r>
        <w:rPr>
          <w:rFonts w:ascii="宋体" w:hAnsi="宋体" w:eastAsia="宋体"/>
          <w:sz w:val="26"/>
        </w:rPr>
        <w:t>图5 随机森林与对比分类模型性能对比示意图</w:t>
      </w:r>
    </w:p>
    <w:p>
      <w:pPr>
        <w:pStyle w:val="a9"/>
        <w:jc w:val="center"/>
      </w:pPr>
      <w:r>
        <w:drawing>
          <wp:inline xmlns:a="http://schemas.openxmlformats.org/drawingml/2006/main" xmlns:pic="http://schemas.openxmlformats.org/drawingml/2006/picture">
            <wp:extent cx="5220000" cy="261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随机森林特征重要性示意图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9"/>
        <w:jc w:val="center"/>
      </w:pPr>
      <w:r>
        <w:rPr>
          <w:rFonts w:ascii="宋体" w:hAnsi="宋体" w:eastAsia="宋体"/>
          <w:sz w:val="26"/>
        </w:rPr>
        <w:t>图6 随机森林特征重要性示意图</w:t>
      </w:r>
    </w:p>
    <w:sectPr w:rsidR="005B7D16" w:rsidRPr="008576CF">
      <w:headerReference w:type="default" r:id="rId14"/>
      <w:footerReference w:type="even" r:id="rId15"/>
      <w:footerReference w:type="default" r:id="rId16"/>
      <w:pgSz w:w="11906" w:h="16838" w:code="9"/>
      <w:pgMar w:top="1418" w:right="851" w:bottom="851" w:left="1418" w:header="851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4B1144" w14:textId="77777777" w:rsidR="00344BDA" w:rsidRDefault="00344BDA">
      <w:r>
        <w:separator/>
      </w:r>
    </w:p>
  </w:endnote>
  <w:endnote w:type="continuationSeparator" w:id="0">
    <w:p w14:paraId="645D64FD" w14:textId="77777777" w:rsidR="00344BDA" w:rsidRDefault="00344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69EF79" w14:textId="77777777" w:rsidR="00DF6705" w:rsidRDefault="00DF6705" w:rsidP="00DF6705">
    <w:pPr>
      <w:pStyle w:val="a4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5D14E413" w14:textId="77777777" w:rsidR="00DF6705" w:rsidRDefault="00DF6705">
    <w:pPr>
      <w:pStyle w:val="a4"/>
    </w:pPr>
  </w:p>
  <w:p w14:paraId="2B0FE91D" w14:textId="77777777" w:rsidR="00D931A1" w:rsidRDefault="00D931A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28FFFE" w14:textId="77777777" w:rsidR="00DF6705" w:rsidRDefault="00DF6705" w:rsidP="00DF6705">
    <w:pPr>
      <w:pStyle w:val="a4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F877B3">
      <w:rPr>
        <w:rStyle w:val="aa"/>
        <w:noProof/>
      </w:rPr>
      <w:t>1</w:t>
    </w:r>
    <w:r>
      <w:rPr>
        <w:rStyle w:val="aa"/>
      </w:rPr>
      <w:fldChar w:fldCharType="end"/>
    </w:r>
  </w:p>
  <w:p w14:paraId="13F19F2C" w14:textId="77777777" w:rsidR="00B15409" w:rsidRDefault="00B15409" w:rsidP="00B15409">
    <w:pPr>
      <w:pStyle w:val="a4"/>
      <w:spacing w:line="200" w:lineRule="exact"/>
      <w:rPr>
        <w:rFonts w:ascii="黑体" w:eastAsia="黑体"/>
      </w:rPr>
    </w:pPr>
    <w:r>
      <w:rPr>
        <w:rFonts w:ascii="黑体" w:eastAsia="黑体"/>
      </w:rPr>
      <w:t>10</w:t>
    </w:r>
    <w:r>
      <w:rPr>
        <w:rFonts w:ascii="黑体" w:eastAsia="黑体" w:hint="eastAsia"/>
      </w:rPr>
      <w:t>0</w:t>
    </w:r>
    <w:r>
      <w:rPr>
        <w:rFonts w:ascii="黑体" w:eastAsia="黑体"/>
      </w:rPr>
      <w:t>00</w:t>
    </w:r>
    <w:r>
      <w:rPr>
        <w:rFonts w:ascii="黑体" w:eastAsia="黑体" w:hint="eastAsia"/>
      </w:rPr>
      <w:t xml:space="preserve">3        </w:t>
    </w:r>
  </w:p>
  <w:p w14:paraId="3774240A" w14:textId="77777777" w:rsidR="00B15409" w:rsidRDefault="00D411EB" w:rsidP="00B15409">
    <w:pPr>
      <w:pStyle w:val="a4"/>
      <w:spacing w:line="200" w:lineRule="exact"/>
      <w:jc w:val="both"/>
      <w:rPr>
        <w:rFonts w:ascii="黑体" w:eastAsia="黑体"/>
      </w:rPr>
    </w:pPr>
    <w:r>
      <w:rPr>
        <w:rFonts w:ascii="黑体" w:eastAsia="黑体"/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7DACE74" wp14:editId="502F284F">
              <wp:simplePos x="0" y="0"/>
              <wp:positionH relativeFrom="column">
                <wp:posOffset>1905</wp:posOffset>
              </wp:positionH>
              <wp:positionV relativeFrom="paragraph">
                <wp:posOffset>-156845</wp:posOffset>
              </wp:positionV>
              <wp:extent cx="6120130" cy="0"/>
              <wp:effectExtent l="0" t="0" r="0" b="0"/>
              <wp:wrapNone/>
              <wp:docPr id="3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71A101" id="Line 1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5pt,-12.35pt" to="482.05pt,-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" o:allowincell="f" strokeweight="1pt"/>
          </w:pict>
        </mc:Fallback>
      </mc:AlternateContent>
    </w:r>
    <w:smartTag w:uri="Tencent" w:element="RTX">
      <w:r w:rsidR="00B15409">
        <w:rPr>
          <w:rFonts w:ascii="黑体" w:eastAsia="黑体" w:hint="eastAsia"/>
        </w:rPr>
        <w:t>2010</w:t>
      </w:r>
    </w:smartTag>
    <w:r w:rsidR="00B15409">
      <w:rPr>
        <w:rFonts w:ascii="黑体" w:eastAsia="黑体" w:hint="eastAsia"/>
      </w:rPr>
      <w:t>.2</w:t>
    </w:r>
  </w:p>
  <w:p w14:paraId="7D97714A" w14:textId="77777777" w:rsidR="00B15409" w:rsidRDefault="00B15409">
    <w:pPr>
      <w:pStyle w:val="a4"/>
    </w:pPr>
  </w:p>
  <w:p w14:paraId="1BFCC4FF" w14:textId="77777777" w:rsidR="00D931A1" w:rsidRDefault="00D931A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25953A" w14:textId="77777777" w:rsidR="00344BDA" w:rsidRDefault="00344BDA">
      <w:r>
        <w:separator/>
      </w:r>
    </w:p>
  </w:footnote>
  <w:footnote w:type="continuationSeparator" w:id="0">
    <w:p w14:paraId="56C758EB" w14:textId="77777777" w:rsidR="00344BDA" w:rsidRDefault="00344B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FB2126" w14:textId="77777777" w:rsidR="00B15409" w:rsidRDefault="00D411EB">
    <w:pPr>
      <w:jc w:val="center"/>
      <w:outlineLvl w:val="0"/>
      <w:rPr>
        <w:rFonts w:ascii="黑体" w:eastAsia="黑体"/>
        <w:b/>
        <w:spacing w:val="90"/>
        <w:sz w:val="28"/>
      </w:rPr>
    </w:pPr>
    <w:r>
      <w:rPr>
        <w:rFonts w:eastAsia="黑体"/>
        <w:noProof/>
        <w:spacing w:val="90"/>
        <w:sz w:val="28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269AC12D" wp14:editId="19F1AF32">
              <wp:simplePos x="0" y="0"/>
              <wp:positionH relativeFrom="column">
                <wp:posOffset>0</wp:posOffset>
              </wp:positionH>
              <wp:positionV relativeFrom="paragraph">
                <wp:posOffset>360045</wp:posOffset>
              </wp:positionV>
              <wp:extent cx="6120130" cy="0"/>
              <wp:effectExtent l="0" t="0" r="0" b="0"/>
              <wp:wrapNone/>
              <wp:docPr id="4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A2BF7A" id="Line 9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8.35pt" to="481.9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" o:allowincell="f" strokeweight="1pt"/>
          </w:pict>
        </mc:Fallback>
      </mc:AlternateContent>
    </w:r>
    <w:r w:rsidR="00B15409">
      <w:rPr>
        <w:rFonts w:eastAsia="黑体" w:hint="eastAsia"/>
        <w:spacing w:val="90"/>
        <w:sz w:val="28"/>
      </w:rPr>
      <w:t>说明书附图</w:t>
    </w:r>
  </w:p>
  <w:p w14:paraId="75C048B6" w14:textId="77777777" w:rsidR="00D931A1" w:rsidRDefault="00D931A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D25EF"/>
    <w:multiLevelType w:val="multilevel"/>
    <w:tmpl w:val="0CAA52D2"/>
    <w:lvl w:ilvl="0">
      <w:start w:val="1"/>
      <w:numFmt w:val="decimal"/>
      <w:lvlRestart w:val="0"/>
      <w:pStyle w:val="a"/>
      <w:suff w:val="space"/>
      <w:lvlText w:val="图%1"/>
      <w:lvlJc w:val="center"/>
      <w:pPr>
        <w:ind w:left="964" w:hanging="397"/>
      </w:pPr>
      <w:rPr>
        <w:rFonts w:ascii="宋体" w:eastAsia="宋体" w:hAnsi="宋体" w:hint="eastAsia"/>
        <w:b w:val="0"/>
        <w:i w:val="0"/>
        <w:sz w:val="28"/>
        <w:szCs w:val="24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" w15:restartNumberingAfterBreak="0">
    <w:nsid w:val="03A6138F"/>
    <w:multiLevelType w:val="hybridMultilevel"/>
    <w:tmpl w:val="EC32EBEC"/>
    <w:lvl w:ilvl="0" w:tplc="58B46262">
      <w:start w:val="1"/>
      <w:numFmt w:val="decimal"/>
      <w:lvlText w:val="%1."/>
      <w:lvlJc w:val="left"/>
      <w:pPr>
        <w:ind w:left="420" w:hanging="420"/>
      </w:pPr>
      <w:rPr>
        <w:b w:val="0"/>
        <w:bCs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3EB7CFF"/>
    <w:multiLevelType w:val="hybridMultilevel"/>
    <w:tmpl w:val="E29061A4"/>
    <w:lvl w:ilvl="0" w:tplc="8CF4E6C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6734BF40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96000BE0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CD3E6546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92E28448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3656CC2C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4DE23C54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EA34555C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45786332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038754B"/>
    <w:multiLevelType w:val="hybridMultilevel"/>
    <w:tmpl w:val="1ABA9DD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B51394F"/>
    <w:multiLevelType w:val="hybridMultilevel"/>
    <w:tmpl w:val="20524384"/>
    <w:lvl w:ilvl="0" w:tplc="7C0EB700">
      <w:start w:val="1"/>
      <w:numFmt w:val="decimal"/>
      <w:lvlText w:val="%1."/>
      <w:lvlJc w:val="left"/>
      <w:pPr>
        <w:ind w:left="420" w:hanging="420"/>
      </w:pPr>
      <w:rPr>
        <w:b w:val="0"/>
        <w:bCs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5003105"/>
    <w:multiLevelType w:val="hybridMultilevel"/>
    <w:tmpl w:val="0104320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6136176"/>
    <w:multiLevelType w:val="hybridMultilevel"/>
    <w:tmpl w:val="9410C5D4"/>
    <w:lvl w:ilvl="0" w:tplc="8DDEF0C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808E4B3E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EFBED494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D93C61C2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A7C8131E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BBD67174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AA88D50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D19AB560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B5DC67F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270D5EC3"/>
    <w:multiLevelType w:val="hybridMultilevel"/>
    <w:tmpl w:val="77BC0432"/>
    <w:lvl w:ilvl="0" w:tplc="CB843E1E">
      <w:start w:val="1"/>
      <w:numFmt w:val="decimal"/>
      <w:lvlText w:val="%1."/>
      <w:lvlJc w:val="left"/>
      <w:pPr>
        <w:ind w:left="420" w:hanging="420"/>
      </w:pPr>
      <w:rPr>
        <w:rFonts w:hint="eastAsia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D821275"/>
    <w:multiLevelType w:val="hybridMultilevel"/>
    <w:tmpl w:val="20B64B40"/>
    <w:lvl w:ilvl="0" w:tplc="FCB6582C">
      <w:start w:val="1"/>
      <w:numFmt w:val="lowerLetter"/>
      <w:lvlText w:val="(%1)"/>
      <w:lvlJc w:val="left"/>
      <w:pPr>
        <w:ind w:left="28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310" w:hanging="420"/>
      </w:pPr>
    </w:lvl>
    <w:lvl w:ilvl="2" w:tplc="0409001B" w:tentative="1">
      <w:start w:val="1"/>
      <w:numFmt w:val="lowerRoman"/>
      <w:lvlText w:val="%3."/>
      <w:lvlJc w:val="right"/>
      <w:pPr>
        <w:ind w:left="3730" w:hanging="420"/>
      </w:pPr>
    </w:lvl>
    <w:lvl w:ilvl="3" w:tplc="0409000F" w:tentative="1">
      <w:start w:val="1"/>
      <w:numFmt w:val="decimal"/>
      <w:lvlText w:val="%4."/>
      <w:lvlJc w:val="left"/>
      <w:pPr>
        <w:ind w:left="4150" w:hanging="420"/>
      </w:pPr>
    </w:lvl>
    <w:lvl w:ilvl="4" w:tplc="04090019" w:tentative="1">
      <w:start w:val="1"/>
      <w:numFmt w:val="lowerLetter"/>
      <w:lvlText w:val="%5)"/>
      <w:lvlJc w:val="left"/>
      <w:pPr>
        <w:ind w:left="4570" w:hanging="420"/>
      </w:pPr>
    </w:lvl>
    <w:lvl w:ilvl="5" w:tplc="0409001B" w:tentative="1">
      <w:start w:val="1"/>
      <w:numFmt w:val="lowerRoman"/>
      <w:lvlText w:val="%6."/>
      <w:lvlJc w:val="right"/>
      <w:pPr>
        <w:ind w:left="4990" w:hanging="420"/>
      </w:pPr>
    </w:lvl>
    <w:lvl w:ilvl="6" w:tplc="0409000F" w:tentative="1">
      <w:start w:val="1"/>
      <w:numFmt w:val="decimal"/>
      <w:lvlText w:val="%7."/>
      <w:lvlJc w:val="left"/>
      <w:pPr>
        <w:ind w:left="5410" w:hanging="420"/>
      </w:pPr>
    </w:lvl>
    <w:lvl w:ilvl="7" w:tplc="04090019" w:tentative="1">
      <w:start w:val="1"/>
      <w:numFmt w:val="lowerLetter"/>
      <w:lvlText w:val="%8)"/>
      <w:lvlJc w:val="left"/>
      <w:pPr>
        <w:ind w:left="5830" w:hanging="420"/>
      </w:pPr>
    </w:lvl>
    <w:lvl w:ilvl="8" w:tplc="0409001B" w:tentative="1">
      <w:start w:val="1"/>
      <w:numFmt w:val="lowerRoman"/>
      <w:lvlText w:val="%9."/>
      <w:lvlJc w:val="right"/>
      <w:pPr>
        <w:ind w:left="6250" w:hanging="420"/>
      </w:pPr>
    </w:lvl>
  </w:abstractNum>
  <w:abstractNum w:abstractNumId="9" w15:restartNumberingAfterBreak="0">
    <w:nsid w:val="2DF4255E"/>
    <w:multiLevelType w:val="hybridMultilevel"/>
    <w:tmpl w:val="20B64B40"/>
    <w:lvl w:ilvl="0" w:tplc="FCB6582C">
      <w:start w:val="1"/>
      <w:numFmt w:val="lowerLetter"/>
      <w:lvlText w:val="(%1)"/>
      <w:lvlJc w:val="left"/>
      <w:pPr>
        <w:ind w:left="28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310" w:hanging="420"/>
      </w:pPr>
    </w:lvl>
    <w:lvl w:ilvl="2" w:tplc="0409001B" w:tentative="1">
      <w:start w:val="1"/>
      <w:numFmt w:val="lowerRoman"/>
      <w:lvlText w:val="%3."/>
      <w:lvlJc w:val="right"/>
      <w:pPr>
        <w:ind w:left="3730" w:hanging="420"/>
      </w:pPr>
    </w:lvl>
    <w:lvl w:ilvl="3" w:tplc="0409000F" w:tentative="1">
      <w:start w:val="1"/>
      <w:numFmt w:val="decimal"/>
      <w:lvlText w:val="%4."/>
      <w:lvlJc w:val="left"/>
      <w:pPr>
        <w:ind w:left="4150" w:hanging="420"/>
      </w:pPr>
    </w:lvl>
    <w:lvl w:ilvl="4" w:tplc="04090019" w:tentative="1">
      <w:start w:val="1"/>
      <w:numFmt w:val="lowerLetter"/>
      <w:lvlText w:val="%5)"/>
      <w:lvlJc w:val="left"/>
      <w:pPr>
        <w:ind w:left="4570" w:hanging="420"/>
      </w:pPr>
    </w:lvl>
    <w:lvl w:ilvl="5" w:tplc="0409001B" w:tentative="1">
      <w:start w:val="1"/>
      <w:numFmt w:val="lowerRoman"/>
      <w:lvlText w:val="%6."/>
      <w:lvlJc w:val="right"/>
      <w:pPr>
        <w:ind w:left="4990" w:hanging="420"/>
      </w:pPr>
    </w:lvl>
    <w:lvl w:ilvl="6" w:tplc="0409000F" w:tentative="1">
      <w:start w:val="1"/>
      <w:numFmt w:val="decimal"/>
      <w:lvlText w:val="%7."/>
      <w:lvlJc w:val="left"/>
      <w:pPr>
        <w:ind w:left="5410" w:hanging="420"/>
      </w:pPr>
    </w:lvl>
    <w:lvl w:ilvl="7" w:tplc="04090019" w:tentative="1">
      <w:start w:val="1"/>
      <w:numFmt w:val="lowerLetter"/>
      <w:lvlText w:val="%8)"/>
      <w:lvlJc w:val="left"/>
      <w:pPr>
        <w:ind w:left="5830" w:hanging="420"/>
      </w:pPr>
    </w:lvl>
    <w:lvl w:ilvl="8" w:tplc="0409001B" w:tentative="1">
      <w:start w:val="1"/>
      <w:numFmt w:val="lowerRoman"/>
      <w:lvlText w:val="%9."/>
      <w:lvlJc w:val="right"/>
      <w:pPr>
        <w:ind w:left="6250" w:hanging="420"/>
      </w:pPr>
    </w:lvl>
  </w:abstractNum>
  <w:abstractNum w:abstractNumId="10" w15:restartNumberingAfterBreak="0">
    <w:nsid w:val="32DA0767"/>
    <w:multiLevelType w:val="hybridMultilevel"/>
    <w:tmpl w:val="FAE249F6"/>
    <w:lvl w:ilvl="0" w:tplc="B72ED434">
      <w:start w:val="1"/>
      <w:numFmt w:val="decimal"/>
      <w:lvlText w:val="%1."/>
      <w:lvlJc w:val="left"/>
      <w:pPr>
        <w:ind w:left="420" w:hanging="420"/>
      </w:pPr>
      <w:rPr>
        <w:b w:val="0"/>
        <w:bCs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49663C4"/>
    <w:multiLevelType w:val="hybridMultilevel"/>
    <w:tmpl w:val="74903124"/>
    <w:lvl w:ilvl="0" w:tplc="9652655E">
      <w:start w:val="1"/>
      <w:numFmt w:val="decimal"/>
      <w:lvlText w:val="%1."/>
      <w:lvlJc w:val="left"/>
      <w:pPr>
        <w:ind w:left="420" w:hanging="420"/>
      </w:pPr>
      <w:rPr>
        <w:b w:val="0"/>
        <w:bCs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4A77611"/>
    <w:multiLevelType w:val="multilevel"/>
    <w:tmpl w:val="CAF6D6B6"/>
    <w:lvl w:ilvl="0">
      <w:start w:val="1"/>
      <w:numFmt w:val="decimal"/>
      <w:suff w:val="space"/>
      <w:lvlText w:val="图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3" w15:restartNumberingAfterBreak="0">
    <w:nsid w:val="62774B41"/>
    <w:multiLevelType w:val="hybridMultilevel"/>
    <w:tmpl w:val="8DE882CC"/>
    <w:lvl w:ilvl="0" w:tplc="4CFE03FE">
      <w:start w:val="1"/>
      <w:numFmt w:val="decimal"/>
      <w:lvlText w:val="%1."/>
      <w:lvlJc w:val="left"/>
      <w:pPr>
        <w:ind w:left="420" w:hanging="420"/>
      </w:pPr>
      <w:rPr>
        <w:b w:val="0"/>
        <w:bCs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4AE1124"/>
    <w:multiLevelType w:val="hybridMultilevel"/>
    <w:tmpl w:val="F05CBCC6"/>
    <w:lvl w:ilvl="0" w:tplc="AF561C46">
      <w:start w:val="1"/>
      <w:numFmt w:val="decimal"/>
      <w:lvlText w:val="%1."/>
      <w:lvlJc w:val="left"/>
      <w:pPr>
        <w:ind w:left="420" w:hanging="420"/>
      </w:pPr>
      <w:rPr>
        <w:b w:val="0"/>
        <w:bCs w:val="0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5"/>
  </w:num>
  <w:num w:numId="5">
    <w:abstractNumId w:val="1"/>
  </w:num>
  <w:num w:numId="6">
    <w:abstractNumId w:val="14"/>
  </w:num>
  <w:num w:numId="7">
    <w:abstractNumId w:val="13"/>
  </w:num>
  <w:num w:numId="8">
    <w:abstractNumId w:val="10"/>
  </w:num>
  <w:num w:numId="9">
    <w:abstractNumId w:val="4"/>
  </w:num>
  <w:num w:numId="10">
    <w:abstractNumId w:val="11"/>
  </w:num>
  <w:num w:numId="11">
    <w:abstractNumId w:val="7"/>
  </w:num>
  <w:num w:numId="12">
    <w:abstractNumId w:val="8"/>
  </w:num>
  <w:num w:numId="13">
    <w:abstractNumId w:val="9"/>
  </w:num>
  <w:num w:numId="14">
    <w:abstractNumId w:val="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150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409"/>
    <w:rsid w:val="00000E7F"/>
    <w:rsid w:val="000016D1"/>
    <w:rsid w:val="00001B17"/>
    <w:rsid w:val="00015C40"/>
    <w:rsid w:val="000244D7"/>
    <w:rsid w:val="00024BEF"/>
    <w:rsid w:val="00042346"/>
    <w:rsid w:val="00057869"/>
    <w:rsid w:val="0005799E"/>
    <w:rsid w:val="00065A8B"/>
    <w:rsid w:val="00070D8E"/>
    <w:rsid w:val="00072577"/>
    <w:rsid w:val="000D2FC6"/>
    <w:rsid w:val="001049AD"/>
    <w:rsid w:val="00123A37"/>
    <w:rsid w:val="00170269"/>
    <w:rsid w:val="00172506"/>
    <w:rsid w:val="00173EAE"/>
    <w:rsid w:val="00193B77"/>
    <w:rsid w:val="0019585C"/>
    <w:rsid w:val="00196BE7"/>
    <w:rsid w:val="00196FE0"/>
    <w:rsid w:val="00197C14"/>
    <w:rsid w:val="00197F66"/>
    <w:rsid w:val="001C5397"/>
    <w:rsid w:val="001E2B9C"/>
    <w:rsid w:val="001F1026"/>
    <w:rsid w:val="001F182C"/>
    <w:rsid w:val="001F3A46"/>
    <w:rsid w:val="002242CD"/>
    <w:rsid w:val="002262D3"/>
    <w:rsid w:val="002414FA"/>
    <w:rsid w:val="002440E1"/>
    <w:rsid w:val="002502A5"/>
    <w:rsid w:val="00260AF0"/>
    <w:rsid w:val="002A0C65"/>
    <w:rsid w:val="002E4C2E"/>
    <w:rsid w:val="00344BDA"/>
    <w:rsid w:val="00344CEE"/>
    <w:rsid w:val="00352D79"/>
    <w:rsid w:val="0035750D"/>
    <w:rsid w:val="00372D97"/>
    <w:rsid w:val="00373F31"/>
    <w:rsid w:val="00383EE2"/>
    <w:rsid w:val="003C3CD6"/>
    <w:rsid w:val="003C49CB"/>
    <w:rsid w:val="003C629B"/>
    <w:rsid w:val="003E4344"/>
    <w:rsid w:val="003F31B4"/>
    <w:rsid w:val="0040662B"/>
    <w:rsid w:val="00427741"/>
    <w:rsid w:val="00431612"/>
    <w:rsid w:val="0043699B"/>
    <w:rsid w:val="00452372"/>
    <w:rsid w:val="00492AE1"/>
    <w:rsid w:val="004A7E8E"/>
    <w:rsid w:val="004B0B9C"/>
    <w:rsid w:val="004D1033"/>
    <w:rsid w:val="004D7C13"/>
    <w:rsid w:val="004F1F73"/>
    <w:rsid w:val="005164ED"/>
    <w:rsid w:val="0055320D"/>
    <w:rsid w:val="00553810"/>
    <w:rsid w:val="005551A2"/>
    <w:rsid w:val="00576FFE"/>
    <w:rsid w:val="005835B4"/>
    <w:rsid w:val="005B7D16"/>
    <w:rsid w:val="005D0BC9"/>
    <w:rsid w:val="005D2068"/>
    <w:rsid w:val="005E531F"/>
    <w:rsid w:val="006431A9"/>
    <w:rsid w:val="006471F4"/>
    <w:rsid w:val="00694DAB"/>
    <w:rsid w:val="006A259A"/>
    <w:rsid w:val="006A61F1"/>
    <w:rsid w:val="006B65D7"/>
    <w:rsid w:val="006E37A1"/>
    <w:rsid w:val="00720E56"/>
    <w:rsid w:val="0073733F"/>
    <w:rsid w:val="00742F78"/>
    <w:rsid w:val="00751A5C"/>
    <w:rsid w:val="007A3346"/>
    <w:rsid w:val="007A7F7C"/>
    <w:rsid w:val="007B0623"/>
    <w:rsid w:val="007B7CDC"/>
    <w:rsid w:val="007C2D3E"/>
    <w:rsid w:val="007D7D4D"/>
    <w:rsid w:val="00833909"/>
    <w:rsid w:val="0083554F"/>
    <w:rsid w:val="00840019"/>
    <w:rsid w:val="00844BBE"/>
    <w:rsid w:val="008576CF"/>
    <w:rsid w:val="008620A4"/>
    <w:rsid w:val="00872BBE"/>
    <w:rsid w:val="008758EA"/>
    <w:rsid w:val="0089221C"/>
    <w:rsid w:val="00895C8E"/>
    <w:rsid w:val="008B7E5F"/>
    <w:rsid w:val="00911C01"/>
    <w:rsid w:val="00916185"/>
    <w:rsid w:val="00926F90"/>
    <w:rsid w:val="0093494D"/>
    <w:rsid w:val="00964A1E"/>
    <w:rsid w:val="00971B6F"/>
    <w:rsid w:val="009B6EB4"/>
    <w:rsid w:val="009C6BAA"/>
    <w:rsid w:val="009D4E33"/>
    <w:rsid w:val="009E61B3"/>
    <w:rsid w:val="009E72D3"/>
    <w:rsid w:val="00A00A70"/>
    <w:rsid w:val="00A0610B"/>
    <w:rsid w:val="00A064C1"/>
    <w:rsid w:val="00A41490"/>
    <w:rsid w:val="00A97E31"/>
    <w:rsid w:val="00AB487D"/>
    <w:rsid w:val="00AC0695"/>
    <w:rsid w:val="00AC58CC"/>
    <w:rsid w:val="00B15409"/>
    <w:rsid w:val="00B33FDC"/>
    <w:rsid w:val="00B41F8F"/>
    <w:rsid w:val="00B6635C"/>
    <w:rsid w:val="00BB767A"/>
    <w:rsid w:val="00BD1883"/>
    <w:rsid w:val="00BE36FA"/>
    <w:rsid w:val="00BF6EB6"/>
    <w:rsid w:val="00C30EFB"/>
    <w:rsid w:val="00C33C5B"/>
    <w:rsid w:val="00C6691A"/>
    <w:rsid w:val="00C678CD"/>
    <w:rsid w:val="00C71B7F"/>
    <w:rsid w:val="00C77F1A"/>
    <w:rsid w:val="00C94C5B"/>
    <w:rsid w:val="00CA02D8"/>
    <w:rsid w:val="00CA7FB6"/>
    <w:rsid w:val="00CC1543"/>
    <w:rsid w:val="00CD1E14"/>
    <w:rsid w:val="00D411EB"/>
    <w:rsid w:val="00D536EF"/>
    <w:rsid w:val="00D656C9"/>
    <w:rsid w:val="00D77170"/>
    <w:rsid w:val="00D931A1"/>
    <w:rsid w:val="00DB11D0"/>
    <w:rsid w:val="00DB26DC"/>
    <w:rsid w:val="00DE57B2"/>
    <w:rsid w:val="00DF6705"/>
    <w:rsid w:val="00DF7480"/>
    <w:rsid w:val="00E10BBE"/>
    <w:rsid w:val="00E10F83"/>
    <w:rsid w:val="00E25D32"/>
    <w:rsid w:val="00E33A84"/>
    <w:rsid w:val="00E76049"/>
    <w:rsid w:val="00E81583"/>
    <w:rsid w:val="00E81F82"/>
    <w:rsid w:val="00E8358E"/>
    <w:rsid w:val="00E924CD"/>
    <w:rsid w:val="00EC7DD7"/>
    <w:rsid w:val="00ED1668"/>
    <w:rsid w:val="00ED67B4"/>
    <w:rsid w:val="00ED716D"/>
    <w:rsid w:val="00EE272E"/>
    <w:rsid w:val="00EE46DD"/>
    <w:rsid w:val="00F3345B"/>
    <w:rsid w:val="00F373AF"/>
    <w:rsid w:val="00F6456D"/>
    <w:rsid w:val="00F84005"/>
    <w:rsid w:val="00F848A7"/>
    <w:rsid w:val="00F877B3"/>
    <w:rsid w:val="00F904F0"/>
    <w:rsid w:val="00FA0085"/>
    <w:rsid w:val="00FB6910"/>
    <w:rsid w:val="00FE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Tencent" w:url="http://rtx.tencent.com" w:name="RTX"/>
  <w:shapeDefaults>
    <o:shapedefaults v:ext="edit" spidmax="215041"/>
    <o:shapelayout v:ext="edit">
      <o:idmap v:ext="edit" data="1"/>
    </o:shapelayout>
  </w:shapeDefaults>
  <w:decimalSymbol w:val="."/>
  <w:listSeparator w:val=","/>
  <w14:docId w14:val="3A4C3D5E"/>
  <w15:docId w15:val="{E9453F99-2C52-4E1F-A913-15D713DF8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Balloon Text"/>
    <w:basedOn w:val="a0"/>
    <w:semiHidden/>
    <w:rPr>
      <w:sz w:val="18"/>
      <w:szCs w:val="18"/>
    </w:rPr>
  </w:style>
  <w:style w:type="paragraph" w:styleId="a6">
    <w:name w:val="header"/>
    <w:basedOn w:val="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Body Text"/>
    <w:basedOn w:val="a0"/>
    <w:rPr>
      <w:sz w:val="28"/>
    </w:rPr>
  </w:style>
  <w:style w:type="paragraph" w:styleId="a8">
    <w:name w:val="Document Map"/>
    <w:basedOn w:val="a0"/>
    <w:semiHidden/>
    <w:pPr>
      <w:shd w:val="clear" w:color="auto" w:fill="000080"/>
    </w:pPr>
  </w:style>
  <w:style w:type="paragraph" w:styleId="a9">
    <w:name w:val="Body Text Indent"/>
    <w:basedOn w:val="a0"/>
    <w:pPr>
      <w:spacing w:line="400" w:lineRule="exact"/>
      <w:ind w:leftChars="257" w:left="540" w:firstLine="1"/>
    </w:pPr>
    <w:rPr>
      <w:rFonts w:ascii="宋体" w:hAnsi="宋体"/>
    </w:rPr>
  </w:style>
  <w:style w:type="character" w:styleId="aa">
    <w:name w:val="page number"/>
    <w:basedOn w:val="a1"/>
    <w:rsid w:val="00DF6705"/>
  </w:style>
  <w:style w:type="table" w:styleId="ab">
    <w:name w:val="Table Grid"/>
    <w:basedOn w:val="a2"/>
    <w:uiPriority w:val="39"/>
    <w:rsid w:val="00FB69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0"/>
    <w:uiPriority w:val="34"/>
    <w:qFormat/>
    <w:rsid w:val="00FB6910"/>
    <w:pPr>
      <w:ind w:firstLineChars="200" w:firstLine="420"/>
    </w:pPr>
    <w:rPr>
      <w:rFonts w:cstheme="minorBidi"/>
      <w:szCs w:val="22"/>
    </w:rPr>
  </w:style>
  <w:style w:type="paragraph" w:customStyle="1" w:styleId="CharCharCharCharCharCharCharCharCharChar">
    <w:name w:val="Char Char Char Char Char Char Char Char Char Char"/>
    <w:basedOn w:val="a0"/>
    <w:autoRedefine/>
    <w:rsid w:val="00CA02D8"/>
    <w:pPr>
      <w:tabs>
        <w:tab w:val="num" w:pos="360"/>
      </w:tabs>
      <w:ind w:firstLineChars="200" w:firstLine="560"/>
    </w:pPr>
    <w:rPr>
      <w:rFonts w:ascii="仿宋_GB2312" w:eastAsia="仿宋_GB2312" w:hAnsi="华文仿宋"/>
      <w:sz w:val="28"/>
      <w:szCs w:val="28"/>
    </w:rPr>
  </w:style>
  <w:style w:type="character" w:customStyle="1" w:styleId="1Char">
    <w:name w:val="样式1 Char"/>
    <w:link w:val="1"/>
    <w:rsid w:val="00DE57B2"/>
    <w:rPr>
      <w:rFonts w:ascii="Calibri" w:eastAsia="黑体" w:hAnsi="Calibri"/>
      <w:spacing w:val="130"/>
      <w:kern w:val="2"/>
      <w:sz w:val="28"/>
      <w:szCs w:val="22"/>
    </w:rPr>
  </w:style>
  <w:style w:type="paragraph" w:customStyle="1" w:styleId="1">
    <w:name w:val="样式1"/>
    <w:basedOn w:val="a0"/>
    <w:link w:val="1Char"/>
    <w:qFormat/>
    <w:rsid w:val="00DE57B2"/>
    <w:pPr>
      <w:jc w:val="center"/>
      <w:outlineLvl w:val="0"/>
    </w:pPr>
    <w:rPr>
      <w:rFonts w:ascii="Calibri" w:eastAsia="黑体" w:hAnsi="Calibri"/>
      <w:spacing w:val="130"/>
      <w:sz w:val="28"/>
      <w:szCs w:val="22"/>
    </w:rPr>
  </w:style>
  <w:style w:type="character" w:customStyle="1" w:styleId="Char">
    <w:name w:val="段 Char"/>
    <w:aliases w:val="首行缩进:  2 字符 Char Char,首行缩进:  2 字符 Char,正文 + 四号 Char,行距: 1.5 倍行距 Char,.段 Char,+ (西文) Arial Char,(中文) 黑体 Char,(中文) 黑体 Char Char"/>
    <w:basedOn w:val="a1"/>
    <w:link w:val="ad"/>
    <w:locked/>
    <w:rsid w:val="00065A8B"/>
    <w:rPr>
      <w:rFonts w:ascii="宋体" w:hAnsi="宋体"/>
      <w:noProof/>
      <w:sz w:val="28"/>
    </w:rPr>
  </w:style>
  <w:style w:type="paragraph" w:customStyle="1" w:styleId="ad">
    <w:name w:val="段"/>
    <w:aliases w:val="首行缩进:  2 字符,正文 + 四号,行距: 1.5 倍行距,+ (西文) Arial,(中文) 黑体,.段,正文 + 小四,正文首行缩进 2 + Arial,(符号) 宋体,左,段后: 0 磅,正文文本 + 宋体,小四,标题 3 + 仿宋_GB2312,行距: 单倍行距"/>
    <w:link w:val="Char"/>
    <w:qFormat/>
    <w:rsid w:val="00065A8B"/>
    <w:pPr>
      <w:tabs>
        <w:tab w:val="center" w:pos="4201"/>
        <w:tab w:val="right" w:leader="dot" w:pos="9298"/>
      </w:tabs>
      <w:autoSpaceDE w:val="0"/>
      <w:autoSpaceDN w:val="0"/>
      <w:spacing w:line="420" w:lineRule="exact"/>
      <w:ind w:firstLineChars="200" w:firstLine="200"/>
    </w:pPr>
    <w:rPr>
      <w:rFonts w:ascii="宋体" w:hAnsi="宋体"/>
      <w:noProof/>
      <w:sz w:val="28"/>
    </w:rPr>
  </w:style>
  <w:style w:type="paragraph" w:customStyle="1" w:styleId="a">
    <w:name w:val="图题"/>
    <w:basedOn w:val="a0"/>
    <w:next w:val="a0"/>
    <w:link w:val="Char0"/>
    <w:rsid w:val="00C6691A"/>
    <w:pPr>
      <w:numPr>
        <w:numId w:val="14"/>
      </w:numPr>
      <w:spacing w:line="500" w:lineRule="exact"/>
      <w:jc w:val="center"/>
    </w:pPr>
    <w:rPr>
      <w:rFonts w:ascii="宋体" w:hAnsi="宋体"/>
      <w:kern w:val="0"/>
      <w:sz w:val="28"/>
      <w:szCs w:val="21"/>
    </w:rPr>
  </w:style>
  <w:style w:type="character" w:customStyle="1" w:styleId="Char0">
    <w:name w:val="图题 Char"/>
    <w:link w:val="a"/>
    <w:locked/>
    <w:rsid w:val="00C6691A"/>
    <w:rPr>
      <w:rFonts w:ascii="宋体" w:hAnsi="宋体"/>
      <w:sz w:val="2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1.vsdx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header" Target="header1.xml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E:\&#22791;&#20221;\chen\&#30003;&#35831;&#34920;&#26684;\2003.6.24\smsft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D3622E-A402-4E29-8400-FAECF9ECF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smsft.dot</Template>
  <TotalTime>1</TotalTime>
  <Pages>2</Pages>
  <Words>8</Words>
  <Characters>69</Characters>
  <Application>Microsoft Office Word</Application>
  <DocSecurity>0</DocSecurity>
  <Lines>69</Lines>
  <Paragraphs>25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填  表  注  意  事  项</vt:lpstr>
    </vt:vector>
  </TitlesOfParts>
  <Company>sipo</Company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填  表  注  意  事  项</dc:title>
  <dc:creator>cxf</dc:creator>
  <cp:lastModifiedBy>QW</cp:lastModifiedBy>
  <cp:revision>4</cp:revision>
  <cp:lastPrinted>2018-09-26T15:29:00Z</cp:lastPrinted>
  <dcterms:created xsi:type="dcterms:W3CDTF">2024-04-28T13:19:00Z</dcterms:created>
  <dcterms:modified xsi:type="dcterms:W3CDTF">2024-04-28T13:23:00Z</dcterms:modified>
</cp:coreProperties>
</file>